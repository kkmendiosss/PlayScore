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C1B3" w14:textId="7F49DE41" w:rsidR="00C17BC3" w:rsidRDefault="008D5272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noProof/>
        </w:rPr>
        <w:drawing>
          <wp:inline distT="0" distB="0" distL="0" distR="0" wp14:anchorId="199249EE" wp14:editId="5D2C7E09">
            <wp:extent cx="5472430" cy="1524000"/>
            <wp:effectExtent l="0" t="0" r="0" b="0"/>
            <wp:docPr id="13960933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CBF7" w14:textId="1DD6BD36" w:rsidR="00D84035" w:rsidRDefault="00D84035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7144AEB3" w14:textId="413F1D11" w:rsidR="00C17BC3" w:rsidRDefault="56D57995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0D782B58" wp14:editId="1A1E6FD2">
            <wp:simplePos x="0" y="0"/>
            <wp:positionH relativeFrom="column">
              <wp:posOffset>1171575</wp:posOffset>
            </wp:positionH>
            <wp:positionV relativeFrom="paragraph">
              <wp:posOffset>238125</wp:posOffset>
            </wp:positionV>
            <wp:extent cx="2966085" cy="1270635"/>
            <wp:effectExtent l="0" t="0" r="0" b="0"/>
            <wp:wrapNone/>
            <wp:docPr id="6503456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5629" name="Imagem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EFF7C" w14:textId="77777777" w:rsidR="00F81F8E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55CC3EFE" w14:textId="77777777" w:rsidR="00F81F8E" w:rsidRPr="00C17BC3" w:rsidRDefault="00F81F8E">
      <w:pPr>
        <w:pStyle w:val="CompanyName"/>
        <w:framePr w:h="1920" w:wrap="notBeside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1799755C" w14:textId="77777777" w:rsidR="00C17BC3" w:rsidRDefault="00C17BC3">
      <w:pPr>
        <w:pStyle w:val="CompanyName"/>
        <w:framePr w:h="1920" w:wrap="notBeside" w:anchorLock="1"/>
        <w:rPr>
          <w:lang w:val="pt-PT"/>
        </w:rPr>
      </w:pPr>
    </w:p>
    <w:p w14:paraId="75381127" w14:textId="77777777" w:rsidR="00D84035" w:rsidRPr="00C17BC3" w:rsidRDefault="00D84035">
      <w:pPr>
        <w:pStyle w:val="CompanyName"/>
        <w:framePr w:h="1920" w:wrap="notBeside" w:anchorLock="1"/>
        <w:rPr>
          <w:lang w:val="pt-PT"/>
        </w:rPr>
      </w:pPr>
    </w:p>
    <w:p w14:paraId="5688026F" w14:textId="52258B78" w:rsidR="00C17BC3" w:rsidRDefault="00C17BC3" w:rsidP="00F81F8E">
      <w:pPr>
        <w:jc w:val="center"/>
        <w:rPr>
          <w:lang w:val="pt-PT"/>
        </w:rPr>
      </w:pPr>
    </w:p>
    <w:p w14:paraId="3AD24514" w14:textId="77777777" w:rsidR="00F81F8E" w:rsidRDefault="00F81F8E" w:rsidP="00F81F8E">
      <w:pPr>
        <w:jc w:val="center"/>
        <w:rPr>
          <w:lang w:val="pt-PT"/>
        </w:rPr>
      </w:pPr>
    </w:p>
    <w:p w14:paraId="2FB0D833" w14:textId="77777777" w:rsidR="00F81F8E" w:rsidRDefault="00F81F8E" w:rsidP="00F81F8E">
      <w:pPr>
        <w:jc w:val="center"/>
        <w:rPr>
          <w:lang w:val="pt-PT"/>
        </w:rPr>
      </w:pPr>
    </w:p>
    <w:p w14:paraId="2E62DE64" w14:textId="77777777" w:rsidR="00F81F8E" w:rsidRDefault="00F81F8E" w:rsidP="00F81F8E">
      <w:pPr>
        <w:jc w:val="center"/>
        <w:rPr>
          <w:lang w:val="pt-PT"/>
        </w:rPr>
      </w:pPr>
    </w:p>
    <w:p w14:paraId="21FA6F35" w14:textId="77777777" w:rsidR="00F81F8E" w:rsidRDefault="00F81F8E" w:rsidP="00F81F8E">
      <w:pPr>
        <w:jc w:val="center"/>
        <w:rPr>
          <w:lang w:val="pt-PT"/>
        </w:rPr>
      </w:pPr>
    </w:p>
    <w:p w14:paraId="1F8905AB" w14:textId="72B46271" w:rsidR="00B23C8A" w:rsidRPr="00277A3C" w:rsidRDefault="00A93B8F" w:rsidP="00F81F8E">
      <w:pPr>
        <w:pStyle w:val="TitleCover"/>
        <w:rPr>
          <w:rFonts w:cs="Times New Roman"/>
          <w:sz w:val="56"/>
          <w:szCs w:val="56"/>
          <w:lang w:val="pt-PT"/>
        </w:rPr>
      </w:pPr>
      <w:r>
        <w:rPr>
          <w:rFonts w:cs="Times New Roman"/>
          <w:sz w:val="56"/>
          <w:szCs w:val="56"/>
          <w:lang w:val="pt-PT"/>
        </w:rPr>
        <w:t>PLayScore</w:t>
      </w:r>
    </w:p>
    <w:p w14:paraId="51F20D5C" w14:textId="77777777" w:rsidR="00F81F8E" w:rsidRPr="00F81F8E" w:rsidRDefault="00F81F8E" w:rsidP="00F81F8E">
      <w:pPr>
        <w:pStyle w:val="SubtitleCover"/>
        <w:rPr>
          <w:rFonts w:cs="Times New Roman"/>
          <w:kern w:val="26"/>
          <w:sz w:val="26"/>
          <w:szCs w:val="26"/>
          <w:lang w:val="pt-PT"/>
        </w:rPr>
      </w:pPr>
    </w:p>
    <w:p w14:paraId="4DF76FF7" w14:textId="4141AC94" w:rsidR="002F1400" w:rsidRDefault="003824E4" w:rsidP="00F81F8E">
      <w:pPr>
        <w:pStyle w:val="SubtitleCover"/>
        <w:rPr>
          <w:rFonts w:cs="Times New Roman"/>
          <w:lang w:val="pt-PT"/>
        </w:rPr>
      </w:pPr>
      <w:r w:rsidRPr="0023765C">
        <w:rPr>
          <w:rFonts w:cs="Times New Roman"/>
          <w:kern w:val="26"/>
          <w:sz w:val="26"/>
          <w:szCs w:val="26"/>
          <w:lang w:val="pt-PT"/>
        </w:rPr>
        <w:t>Comunicação e Tecnologias de Informação</w:t>
      </w:r>
    </w:p>
    <w:p w14:paraId="288F4600" w14:textId="77777777" w:rsidR="00F81F8E" w:rsidRPr="00F81F8E" w:rsidRDefault="00F81F8E" w:rsidP="00F81F8E">
      <w:pPr>
        <w:pStyle w:val="Corpodetexto"/>
        <w:rPr>
          <w:lang w:val="pt-PT" w:bidi="en-US"/>
        </w:rPr>
      </w:pPr>
    </w:p>
    <w:p w14:paraId="1B7D3DBA" w14:textId="77777777" w:rsidR="002F1400" w:rsidRPr="00F81F8E" w:rsidRDefault="00F81F8E" w:rsidP="00F81F8E">
      <w:pPr>
        <w:pStyle w:val="SubtitleCover"/>
        <w:pBdr>
          <w:top w:val="none" w:sz="0" w:space="0" w:color="auto"/>
        </w:pBdr>
        <w:rPr>
          <w:rFonts w:cs="Times New Roman"/>
          <w:kern w:val="26"/>
          <w:sz w:val="26"/>
          <w:szCs w:val="26"/>
          <w:lang w:val="pt-PT"/>
        </w:rPr>
      </w:pPr>
      <w:r w:rsidRPr="00F81F8E">
        <w:rPr>
          <w:rFonts w:cs="Times New Roman"/>
          <w:kern w:val="26"/>
          <w:sz w:val="26"/>
          <w:szCs w:val="26"/>
          <w:lang w:val="pt-PT"/>
        </w:rPr>
        <w:t>TeSP em Desenvolvimento Web e Multimédia</w:t>
      </w:r>
    </w:p>
    <w:p w14:paraId="2EB5C63D" w14:textId="41692627" w:rsidR="00F81F8E" w:rsidRDefault="00B37A61" w:rsidP="00960252">
      <w:pPr>
        <w:rPr>
          <w:rFonts w:cs="Times New Roman"/>
          <w:lang w:val="pt-PT"/>
        </w:rPr>
        <w:sectPr w:rsidR="00F81F8E" w:rsidSect="00C17BC3">
          <w:headerReference w:type="even" r:id="rId14"/>
          <w:headerReference w:type="default" r:id="rId15"/>
          <w:footerReference w:type="default" r:id="rId16"/>
          <w:type w:val="continuous"/>
          <w:pgSz w:w="11907" w:h="16839"/>
          <w:pgMar w:top="1440" w:right="1800" w:bottom="1440" w:left="1800" w:header="720" w:footer="965" w:gutter="0"/>
          <w:pgNumType w:fmt="lowerRoman" w:start="1"/>
          <w:cols w:space="720"/>
          <w:titlePg/>
        </w:sectPr>
      </w:pPr>
      <w:r w:rsidRPr="00277A3C">
        <w:rPr>
          <w:rFonts w:cs="Times New Roman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9A975D6" wp14:editId="4D79036E">
                <wp:simplePos x="0" y="0"/>
                <wp:positionH relativeFrom="margin">
                  <wp:posOffset>-949960</wp:posOffset>
                </wp:positionH>
                <wp:positionV relativeFrom="page">
                  <wp:posOffset>8305140</wp:posOffset>
                </wp:positionV>
                <wp:extent cx="7280275" cy="2414905"/>
                <wp:effectExtent l="0" t="0" r="0" b="444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0275" cy="2414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3CC70" w14:textId="77777777" w:rsidR="00C17BC3" w:rsidRDefault="001710B7" w:rsidP="00F07923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1710B7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2024153446</w:t>
                            </w:r>
                            <w:r w:rsidR="00F80A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– </w:t>
                            </w:r>
                            <w:r w:rsidR="009C47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Rodrigo José Firme Ramos</w:t>
                            </w:r>
                          </w:p>
                          <w:p w14:paraId="7326AABE" w14:textId="77777777" w:rsidR="00F80AE8" w:rsidRPr="002F1400" w:rsidRDefault="00F67C43" w:rsidP="00F07923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2024153454</w:t>
                            </w:r>
                            <w:r w:rsidR="00F80A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– </w:t>
                            </w:r>
                            <w:r w:rsidR="009C47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João </w:t>
                            </w:r>
                            <w:r w:rsidR="00960252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alexandre goulão </w:t>
                            </w:r>
                            <w:r w:rsidR="009C47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Mendes</w:t>
                            </w:r>
                          </w:p>
                          <w:p w14:paraId="2D7134DC" w14:textId="77777777" w:rsidR="00BF1FBB" w:rsidRPr="0023765C" w:rsidRDefault="00A765CF" w:rsidP="00F07923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2024145665</w:t>
                            </w:r>
                            <w:r w:rsidR="00141C30" w:rsidRPr="00141C3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– </w:t>
                            </w:r>
                            <w:r w:rsidR="00572BE3"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Alexandre </w:t>
                            </w:r>
                            <w:r w:rsidR="00014246"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felipe conceição</w:t>
                            </w:r>
                            <w:r w:rsidR="00572BE3"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martin</w:t>
                            </w:r>
                            <w:r w:rsidR="00BF1FBB" w:rsidRPr="0023765C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s</w:t>
                            </w:r>
                          </w:p>
                          <w:p w14:paraId="6B059CE2" w14:textId="77777777" w:rsidR="007636CF" w:rsidRDefault="008A5D24" w:rsidP="00F07923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8A5D24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2023112356 </w:t>
                            </w:r>
                            <w:r w:rsidR="00206A54" w:rsidRPr="00206A54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–</w:t>
                            </w:r>
                            <w:r w:rsidR="00141C3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</w:t>
                            </w:r>
                            <w:r w:rsidR="00F07923" w:rsidRPr="00F07923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João Miguel Laranja Vieira Pedro dos Santos</w:t>
                            </w:r>
                          </w:p>
                          <w:p w14:paraId="51607672" w14:textId="77777777" w:rsidR="002F1400" w:rsidRPr="00AD0F21" w:rsidRDefault="00F07923" w:rsidP="00F07923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F07923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2020115246 </w:t>
                            </w:r>
                            <w:r w:rsidR="00AD0F21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-SAmue</w:t>
                            </w:r>
                            <w:r w:rsidR="008A5D24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L JOÃO VIE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IRA</w:t>
                            </w:r>
                            <w:r w:rsidR="00AD0F21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cardoso</w:t>
                            </w:r>
                          </w:p>
                          <w:p w14:paraId="7CACE66D" w14:textId="77777777" w:rsidR="00014246" w:rsidRPr="0023765C" w:rsidRDefault="00014246" w:rsidP="007636CF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</w:p>
                          <w:p w14:paraId="1010DCD6" w14:textId="77777777" w:rsidR="00A71656" w:rsidRPr="002F1400" w:rsidRDefault="006761C6" w:rsidP="00C17BC3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destina</w:t>
                            </w:r>
                            <w:r w:rsidR="00014246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tario </w:t>
                            </w:r>
                            <w:r w:rsidR="00925A2D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Eugenia bernardina</w:t>
                            </w:r>
                          </w:p>
                          <w:p w14:paraId="71F4AD52" w14:textId="77777777" w:rsidR="00F7733C" w:rsidRPr="002F1400" w:rsidRDefault="002F1400" w:rsidP="00C17BC3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</w:pPr>
                            <w:r w:rsidRPr="002F140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lEIRIA, </w:t>
                            </w:r>
                            <w:r w:rsidR="009625A9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JANEIRO</w:t>
                            </w:r>
                            <w:r w:rsidRPr="002F1400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 xml:space="preserve"> DE 20</w:t>
                            </w:r>
                            <w:r w:rsidR="009C47E8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2</w:t>
                            </w:r>
                            <w:r w:rsidR="009625A9">
                              <w:rPr>
                                <w:rFonts w:cs="Times New Roman"/>
                                <w:b/>
                                <w:color w:val="FFFFFF" w:themeColor="background1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A975D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4.8pt;margin-top:653.95pt;width:573.25pt;height:190.1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" filled="f" stroked="f">
                <v:textbox>
                  <w:txbxContent>
                    <w:p w14:paraId="39E3CC70" w14:textId="77777777" w:rsidR="00C17BC3" w:rsidRDefault="001710B7" w:rsidP="00F07923">
                      <w:pPr>
                        <w:spacing w:line="240" w:lineRule="auto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1710B7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2024153446</w:t>
                      </w:r>
                      <w:r w:rsidR="00F80A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– </w:t>
                      </w:r>
                      <w:r w:rsidR="009C47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Rodrigo José Firme Ramos</w:t>
                      </w:r>
                    </w:p>
                    <w:p w14:paraId="7326AABE" w14:textId="77777777" w:rsidR="00F80AE8" w:rsidRPr="002F1400" w:rsidRDefault="00F67C43" w:rsidP="00F07923">
                      <w:pPr>
                        <w:spacing w:line="240" w:lineRule="auto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2024153454</w:t>
                      </w:r>
                      <w:r w:rsidR="00F80A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– </w:t>
                      </w:r>
                      <w:r w:rsidR="009C47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João </w:t>
                      </w:r>
                      <w:r w:rsidR="00960252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alexandre goulão </w:t>
                      </w:r>
                      <w:r w:rsidR="009C47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Mendes</w:t>
                      </w:r>
                    </w:p>
                    <w:p w14:paraId="2D7134DC" w14:textId="77777777" w:rsidR="00BF1FBB" w:rsidRPr="0023765C" w:rsidRDefault="00A765CF" w:rsidP="00F07923">
                      <w:pPr>
                        <w:spacing w:line="240" w:lineRule="auto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2024145665</w:t>
                      </w:r>
                      <w:r w:rsidR="00141C30" w:rsidRPr="00141C3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– </w:t>
                      </w:r>
                      <w:r w:rsidR="00572BE3"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Alexandre </w:t>
                      </w:r>
                      <w:r w:rsidR="00014246"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felipe conceição</w:t>
                      </w:r>
                      <w:r w:rsidR="00572BE3"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martin</w:t>
                      </w:r>
                      <w:r w:rsidR="00BF1FBB" w:rsidRPr="0023765C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s</w:t>
                      </w:r>
                    </w:p>
                    <w:p w14:paraId="6B059CE2" w14:textId="77777777" w:rsidR="007636CF" w:rsidRDefault="008A5D24" w:rsidP="00F07923">
                      <w:pPr>
                        <w:spacing w:line="240" w:lineRule="auto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8A5D24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2023112356 </w:t>
                      </w:r>
                      <w:r w:rsidR="00206A54" w:rsidRPr="00206A54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–</w:t>
                      </w:r>
                      <w:r w:rsidR="00141C3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</w:t>
                      </w:r>
                      <w:r w:rsidR="00F07923" w:rsidRPr="00F07923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João Miguel Laranja Vieira Pedro dos Santos</w:t>
                      </w:r>
                    </w:p>
                    <w:p w14:paraId="51607672" w14:textId="77777777" w:rsidR="002F1400" w:rsidRPr="00AD0F21" w:rsidRDefault="00F07923" w:rsidP="00F07923">
                      <w:pPr>
                        <w:spacing w:line="240" w:lineRule="auto"/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F07923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2020115246 </w:t>
                      </w:r>
                      <w:r w:rsidR="00AD0F21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-SAmue</w:t>
                      </w:r>
                      <w:r w:rsidR="008A5D24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L JOÃO VIE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IRA</w:t>
                      </w:r>
                      <w:r w:rsidR="00AD0F21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cardoso</w:t>
                      </w:r>
                    </w:p>
                    <w:p w14:paraId="7CACE66D" w14:textId="77777777" w:rsidR="00014246" w:rsidRPr="0023765C" w:rsidRDefault="00014246" w:rsidP="007636CF">
                      <w:pPr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</w:p>
                    <w:p w14:paraId="1010DCD6" w14:textId="77777777" w:rsidR="00A71656" w:rsidRPr="002F1400" w:rsidRDefault="006761C6" w:rsidP="00C17BC3">
                      <w:pPr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destina</w:t>
                      </w:r>
                      <w:r w:rsidR="00014246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tario </w:t>
                      </w:r>
                      <w:r w:rsidR="00925A2D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Eugenia bernardina</w:t>
                      </w:r>
                    </w:p>
                    <w:p w14:paraId="71F4AD52" w14:textId="77777777" w:rsidR="00F7733C" w:rsidRPr="002F1400" w:rsidRDefault="002F1400" w:rsidP="00C17BC3">
                      <w:pPr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</w:pPr>
                      <w:r w:rsidRPr="002F140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lEIRIA, </w:t>
                      </w:r>
                      <w:r w:rsidR="009625A9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JANEIRO</w:t>
                      </w:r>
                      <w:r w:rsidRPr="002F1400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 xml:space="preserve"> DE 20</w:t>
                      </w:r>
                      <w:r w:rsidR="009C47E8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2</w:t>
                      </w:r>
                      <w:r w:rsidR="009625A9">
                        <w:rPr>
                          <w:rFonts w:cs="Times New Roman"/>
                          <w:b/>
                          <w:color w:val="FFFFFF" w:themeColor="background1"/>
                          <w:szCs w:val="20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322C9" w:rsidRPr="00277A3C">
        <w:rPr>
          <w:rFonts w:cs="Times New Roman"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06DE62C" wp14:editId="41023F70">
                <wp:simplePos x="0" y="0"/>
                <wp:positionH relativeFrom="page">
                  <wp:posOffset>0</wp:posOffset>
                </wp:positionH>
                <wp:positionV relativeFrom="paragraph">
                  <wp:posOffset>1121410</wp:posOffset>
                </wp:positionV>
                <wp:extent cx="7553325" cy="2556510"/>
                <wp:effectExtent l="0" t="0" r="9525" b="0"/>
                <wp:wrapNone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2556510"/>
                        </a:xfrm>
                        <a:prstGeom prst="rect">
                          <a:avLst/>
                        </a:prstGeom>
                        <a:solidFill>
                          <a:srgbClr val="EF31BD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FBDBA" id="Rectangle 6" o:spid="_x0000_s1026" style="position:absolute;margin-left:0;margin-top:88.3pt;width:594.75pt;height:201.3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" fillcolor="#ef31bd" stroked="f">
                <w10:wrap anchorx="page"/>
              </v:rect>
            </w:pict>
          </mc:Fallback>
        </mc:AlternateContent>
      </w:r>
    </w:p>
    <w:p w14:paraId="71815E85" w14:textId="77777777" w:rsidR="007F3C81" w:rsidRDefault="007F3C81" w:rsidP="00706476">
      <w:pPr>
        <w:pStyle w:val="TitleCover"/>
        <w:rPr>
          <w:rFonts w:cs="Times New Roman"/>
          <w:sz w:val="56"/>
          <w:szCs w:val="56"/>
          <w:lang w:val="pt-PT"/>
        </w:rPr>
      </w:pPr>
      <w:r>
        <w:rPr>
          <w:rFonts w:cs="Times New Roman"/>
          <w:sz w:val="56"/>
          <w:szCs w:val="56"/>
          <w:lang w:val="pt-PT"/>
        </w:rPr>
        <w:lastRenderedPageBreak/>
        <w:t>IPL- ESTG</w:t>
      </w:r>
      <w:r w:rsidR="0078020D">
        <w:rPr>
          <w:rFonts w:cs="Times New Roman"/>
          <w:sz w:val="56"/>
          <w:szCs w:val="56"/>
          <w:lang w:val="pt-PT"/>
        </w:rPr>
        <w:br/>
      </w:r>
      <w:r w:rsidRPr="0023765C">
        <w:rPr>
          <w:rFonts w:cs="Times New Roman"/>
          <w:kern w:val="26"/>
          <w:sz w:val="26"/>
          <w:szCs w:val="26"/>
          <w:lang w:val="pt-PT"/>
        </w:rPr>
        <w:t>Comunicação e Tecnologias de Informação</w:t>
      </w:r>
      <w:r w:rsidR="0078020D">
        <w:rPr>
          <w:rFonts w:cs="Times New Roman"/>
          <w:sz w:val="56"/>
          <w:szCs w:val="56"/>
          <w:lang w:val="pt-PT"/>
        </w:rPr>
        <w:br/>
      </w:r>
      <w:r w:rsidR="0078020D">
        <w:rPr>
          <w:rFonts w:cs="Times New Roman"/>
          <w:sz w:val="56"/>
          <w:szCs w:val="56"/>
          <w:lang w:val="pt-PT"/>
        </w:rPr>
        <w:br/>
      </w:r>
    </w:p>
    <w:p w14:paraId="1E495418" w14:textId="77777777" w:rsidR="00890115" w:rsidRDefault="0078020D" w:rsidP="00706476">
      <w:pPr>
        <w:pStyle w:val="TitleCover"/>
        <w:rPr>
          <w:rFonts w:cs="Times New Roman"/>
          <w:sz w:val="56"/>
          <w:szCs w:val="56"/>
          <w:lang w:val="pt-PT"/>
        </w:rPr>
      </w:pPr>
      <w:r>
        <w:rPr>
          <w:rFonts w:cs="Times New Roman"/>
          <w:sz w:val="56"/>
          <w:szCs w:val="56"/>
          <w:lang w:val="pt-PT"/>
        </w:rPr>
        <w:br/>
      </w:r>
    </w:p>
    <w:p w14:paraId="2611A4BE" w14:textId="77777777" w:rsidR="00B37A61" w:rsidRPr="00277A3C" w:rsidRDefault="00B37A61" w:rsidP="00B37A61">
      <w:pPr>
        <w:pStyle w:val="TitleCover"/>
        <w:rPr>
          <w:rFonts w:cs="Times New Roman"/>
          <w:sz w:val="56"/>
          <w:szCs w:val="56"/>
          <w:lang w:val="pt-PT"/>
        </w:rPr>
      </w:pPr>
      <w:r>
        <w:rPr>
          <w:rFonts w:cs="Times New Roman"/>
          <w:sz w:val="56"/>
          <w:szCs w:val="56"/>
          <w:lang w:val="pt-PT"/>
        </w:rPr>
        <w:t>PLayScore</w:t>
      </w:r>
    </w:p>
    <w:p w14:paraId="099E3A6D" w14:textId="58B3E89E" w:rsidR="00C17BC3" w:rsidRDefault="00C17BC3" w:rsidP="00960252">
      <w:pPr>
        <w:rPr>
          <w:rFonts w:cs="Times New Roman"/>
          <w:lang w:val="pt-PT"/>
        </w:rPr>
      </w:pPr>
    </w:p>
    <w:p w14:paraId="1AC616B0" w14:textId="77777777" w:rsidR="007F3C81" w:rsidRDefault="007F3C81" w:rsidP="00960252">
      <w:pPr>
        <w:rPr>
          <w:rFonts w:cs="Times New Roman"/>
          <w:lang w:val="pt-PT"/>
        </w:rPr>
      </w:pPr>
    </w:p>
    <w:p w14:paraId="6285D4F9" w14:textId="77777777" w:rsidR="007F3C81" w:rsidRDefault="007F3C81" w:rsidP="00960252">
      <w:pPr>
        <w:rPr>
          <w:rFonts w:cs="Times New Roman"/>
          <w:lang w:val="pt-PT"/>
        </w:rPr>
      </w:pPr>
    </w:p>
    <w:p w14:paraId="46AE628B" w14:textId="77777777" w:rsidR="007F3C81" w:rsidRDefault="007F3C81" w:rsidP="00960252">
      <w:pPr>
        <w:rPr>
          <w:rFonts w:cs="Times New Roman"/>
          <w:lang w:val="pt-PT"/>
        </w:rPr>
      </w:pPr>
    </w:p>
    <w:p w14:paraId="524C32F5" w14:textId="77777777" w:rsidR="007F3C81" w:rsidRDefault="007F3C81" w:rsidP="00960252">
      <w:pPr>
        <w:rPr>
          <w:rFonts w:cs="Times New Roman"/>
          <w:lang w:val="pt-PT"/>
        </w:rPr>
      </w:pPr>
    </w:p>
    <w:p w14:paraId="02AAF4E6" w14:textId="77777777" w:rsidR="007F3C81" w:rsidRDefault="007F3C81" w:rsidP="00960252">
      <w:pPr>
        <w:rPr>
          <w:rFonts w:cs="Times New Roman"/>
          <w:lang w:val="pt-PT"/>
        </w:rPr>
      </w:pPr>
    </w:p>
    <w:p w14:paraId="536F346B" w14:textId="77777777" w:rsidR="007F3C81" w:rsidRDefault="007F3C81" w:rsidP="00960252">
      <w:pPr>
        <w:rPr>
          <w:rFonts w:cs="Times New Roman"/>
          <w:lang w:val="pt-PT"/>
        </w:rPr>
      </w:pPr>
    </w:p>
    <w:p w14:paraId="43726586" w14:textId="77777777" w:rsidR="007F3C81" w:rsidRDefault="007F3C81" w:rsidP="00960252">
      <w:pPr>
        <w:rPr>
          <w:rFonts w:cs="Times New Roman"/>
          <w:lang w:val="pt-PT"/>
        </w:rPr>
      </w:pPr>
    </w:p>
    <w:p w14:paraId="1E743B7D" w14:textId="77777777" w:rsidR="007F3C81" w:rsidRPr="007F3C81" w:rsidRDefault="007F3C81" w:rsidP="00F67C43">
      <w:pPr>
        <w:jc w:val="center"/>
        <w:rPr>
          <w:rFonts w:cs="Times New Roman"/>
          <w:lang w:val="pt-PT"/>
        </w:rPr>
      </w:pPr>
    </w:p>
    <w:p w14:paraId="2C69265E" w14:textId="603EAD9E" w:rsidR="007F3C81" w:rsidRPr="007F3C81" w:rsidRDefault="007F3C81" w:rsidP="00F07923">
      <w:pPr>
        <w:pStyle w:val="CompanyName"/>
        <w:framePr w:w="0" w:hRule="auto" w:wrap="auto" w:vAnchor="margin" w:hAnchor="text" w:xAlign="left" w:yAlign="inline"/>
        <w:spacing w:line="240" w:lineRule="auto"/>
        <w:rPr>
          <w:rFonts w:cs="Times New Roman"/>
          <w:b/>
          <w:szCs w:val="20"/>
          <w:lang w:val="pt-PT"/>
        </w:rPr>
      </w:pPr>
      <w:r w:rsidRPr="007F3C81">
        <w:rPr>
          <w:rFonts w:cs="Times New Roman"/>
          <w:b/>
          <w:szCs w:val="20"/>
          <w:lang w:val="pt-PT"/>
        </w:rPr>
        <w:t>2</w:t>
      </w:r>
      <w:r w:rsidR="00A64471">
        <w:rPr>
          <w:rFonts w:cs="Times New Roman"/>
          <w:b/>
          <w:szCs w:val="20"/>
          <w:lang w:val="pt-PT"/>
        </w:rPr>
        <w:t>02415</w:t>
      </w:r>
      <w:r w:rsidR="001710B7">
        <w:rPr>
          <w:rFonts w:cs="Times New Roman"/>
          <w:b/>
          <w:szCs w:val="20"/>
          <w:lang w:val="pt-PT"/>
        </w:rPr>
        <w:t>3446</w:t>
      </w:r>
      <w:r w:rsidRPr="007F3C81">
        <w:rPr>
          <w:rFonts w:cs="Times New Roman"/>
          <w:b/>
          <w:szCs w:val="20"/>
          <w:lang w:val="pt-PT"/>
        </w:rPr>
        <w:t xml:space="preserve"> – Rodrigo José Firme Ramos</w:t>
      </w:r>
    </w:p>
    <w:p w14:paraId="58F1A556" w14:textId="3D31CA2B" w:rsidR="007F3C81" w:rsidRPr="007F3C81" w:rsidRDefault="00F67C43" w:rsidP="00F07923">
      <w:pPr>
        <w:pStyle w:val="CompanyName"/>
        <w:framePr w:w="0" w:hRule="auto" w:wrap="auto" w:vAnchor="margin" w:hAnchor="text" w:xAlign="left" w:yAlign="inline"/>
        <w:spacing w:line="240" w:lineRule="auto"/>
        <w:rPr>
          <w:rFonts w:cs="Times New Roman"/>
          <w:b/>
          <w:szCs w:val="20"/>
          <w:lang w:val="pt-PT"/>
        </w:rPr>
      </w:pPr>
      <w:r w:rsidRPr="28BA4D24">
        <w:rPr>
          <w:rFonts w:cs="Times New Roman"/>
          <w:b/>
          <w:lang w:val="pt-PT"/>
        </w:rPr>
        <w:t>2024153454</w:t>
      </w:r>
      <w:r w:rsidR="007F3C81" w:rsidRPr="28BA4D24">
        <w:rPr>
          <w:rFonts w:cs="Times New Roman"/>
          <w:b/>
          <w:lang w:val="pt-PT"/>
        </w:rPr>
        <w:t xml:space="preserve"> – João alexandre goulão Mendes</w:t>
      </w:r>
    </w:p>
    <w:p w14:paraId="1D2B6B7E" w14:textId="4DFE0F09" w:rsidR="007F3C81" w:rsidRDefault="008A5D24" w:rsidP="00F07923">
      <w:pPr>
        <w:pStyle w:val="CompanyName"/>
        <w:framePr w:w="0" w:hRule="auto" w:wrap="auto" w:vAnchor="margin" w:hAnchor="text" w:xAlign="left" w:yAlign="inline"/>
        <w:spacing w:line="240" w:lineRule="auto"/>
        <w:rPr>
          <w:rFonts w:cs="Times New Roman"/>
          <w:b/>
          <w:szCs w:val="20"/>
          <w:lang w:val="pt-PT"/>
        </w:rPr>
      </w:pPr>
      <w:r w:rsidRPr="008A5D24">
        <w:rPr>
          <w:b/>
          <w:bCs/>
          <w:lang w:val="en-IE"/>
        </w:rPr>
        <w:t>2023112356</w:t>
      </w:r>
      <w:r w:rsidRPr="008A5D24">
        <w:rPr>
          <w:b/>
          <w:bCs/>
          <w:lang w:val="pt-PT"/>
        </w:rPr>
        <w:t xml:space="preserve"> </w:t>
      </w:r>
      <w:r w:rsidR="007F3C81" w:rsidRPr="007F3C81">
        <w:rPr>
          <w:rFonts w:cs="Times New Roman"/>
          <w:b/>
          <w:szCs w:val="20"/>
          <w:lang w:val="pt-PT"/>
        </w:rPr>
        <w:t xml:space="preserve">– </w:t>
      </w:r>
      <w:r w:rsidR="00F07923" w:rsidRPr="00F07923">
        <w:rPr>
          <w:rFonts w:cs="Times New Roman"/>
          <w:b/>
          <w:szCs w:val="20"/>
          <w:lang w:val="en-IE"/>
        </w:rPr>
        <w:t>João Miguel Laranja Vieira Pedro dos Santos</w:t>
      </w:r>
    </w:p>
    <w:p w14:paraId="4DF043C1" w14:textId="44F482B7" w:rsidR="00DE7506" w:rsidRDefault="00F07923" w:rsidP="00F07923">
      <w:pPr>
        <w:pStyle w:val="CompanyName"/>
        <w:framePr w:w="0" w:hRule="auto" w:wrap="auto" w:vAnchor="margin" w:hAnchor="text" w:xAlign="left" w:yAlign="inline"/>
        <w:spacing w:line="240" w:lineRule="auto"/>
        <w:rPr>
          <w:rFonts w:cs="Times New Roman"/>
          <w:b/>
          <w:szCs w:val="20"/>
          <w:lang w:val="pt-PT"/>
        </w:rPr>
      </w:pPr>
      <w:r w:rsidRPr="00F07923">
        <w:rPr>
          <w:rFonts w:cs="Times New Roman"/>
          <w:b/>
          <w:szCs w:val="20"/>
          <w:lang w:val="en-IE"/>
        </w:rPr>
        <w:t>2020115246</w:t>
      </w:r>
      <w:r w:rsidRPr="00F07923">
        <w:rPr>
          <w:rFonts w:cs="Times New Roman"/>
          <w:b/>
          <w:szCs w:val="20"/>
          <w:lang w:val="pt-PT"/>
        </w:rPr>
        <w:t xml:space="preserve"> </w:t>
      </w:r>
      <w:r w:rsidR="00DE7506" w:rsidRPr="007F3C81">
        <w:rPr>
          <w:rFonts w:cs="Times New Roman"/>
          <w:b/>
          <w:szCs w:val="20"/>
          <w:lang w:val="pt-PT"/>
        </w:rPr>
        <w:t xml:space="preserve">– </w:t>
      </w:r>
      <w:r w:rsidR="005A417D" w:rsidRPr="0023765C">
        <w:rPr>
          <w:b/>
          <w:bCs/>
          <w:lang w:val="pt-PT"/>
        </w:rPr>
        <w:t>Samuel</w:t>
      </w:r>
      <w:r>
        <w:rPr>
          <w:b/>
          <w:bCs/>
          <w:lang w:val="pt-PT"/>
        </w:rPr>
        <w:t xml:space="preserve"> JOÃO VIEIRA</w:t>
      </w:r>
      <w:r w:rsidR="005A417D" w:rsidRPr="0023765C">
        <w:rPr>
          <w:b/>
          <w:bCs/>
          <w:lang w:val="pt-PT"/>
        </w:rPr>
        <w:t xml:space="preserve"> Cardoso</w:t>
      </w:r>
    </w:p>
    <w:p w14:paraId="621A6CF5" w14:textId="77777777" w:rsidR="007F3C81" w:rsidRDefault="007F3C81" w:rsidP="00960252">
      <w:pPr>
        <w:rPr>
          <w:rFonts w:cs="Times New Roman"/>
          <w:lang w:val="pt-PT"/>
        </w:rPr>
      </w:pPr>
    </w:p>
    <w:p w14:paraId="45FD8333" w14:textId="0342F29E" w:rsidR="001710B7" w:rsidRPr="001710B7" w:rsidRDefault="001710B7" w:rsidP="001710B7">
      <w:pPr>
        <w:pStyle w:val="CompanyName"/>
        <w:framePr w:w="0" w:hRule="auto" w:wrap="auto" w:vAnchor="margin" w:hAnchor="text" w:xAlign="left" w:yAlign="inline"/>
        <w:rPr>
          <w:rFonts w:cs="Times New Roman"/>
          <w:b/>
          <w:color w:val="000000" w:themeColor="text1"/>
          <w:szCs w:val="20"/>
          <w:lang w:val="pt-PT"/>
        </w:rPr>
      </w:pPr>
      <w:r w:rsidRPr="001710B7">
        <w:rPr>
          <w:rFonts w:cs="Times New Roman"/>
          <w:b/>
          <w:color w:val="000000" w:themeColor="text1"/>
          <w:szCs w:val="20"/>
          <w:lang w:val="pt-PT"/>
        </w:rPr>
        <w:t xml:space="preserve">destinatario </w:t>
      </w:r>
      <w:r w:rsidR="00925A2D" w:rsidRPr="00925A2D">
        <w:rPr>
          <w:rFonts w:cs="Times New Roman"/>
          <w:b/>
          <w:szCs w:val="20"/>
          <w:lang w:val="pt-PT"/>
        </w:rPr>
        <w:t>Eugenia bernardina</w:t>
      </w:r>
    </w:p>
    <w:p w14:paraId="299F0735" w14:textId="43C674C9" w:rsidR="001710B7" w:rsidRPr="001710B7" w:rsidRDefault="001710B7" w:rsidP="001710B7">
      <w:pPr>
        <w:pStyle w:val="CompanyName"/>
        <w:framePr w:w="0" w:hRule="auto" w:wrap="auto" w:vAnchor="margin" w:hAnchor="text" w:xAlign="left" w:yAlign="inline"/>
        <w:rPr>
          <w:rFonts w:cs="Times New Roman"/>
          <w:b/>
          <w:color w:val="000000" w:themeColor="text1"/>
          <w:szCs w:val="20"/>
          <w:lang w:val="pt-PT"/>
        </w:rPr>
      </w:pPr>
      <w:r w:rsidRPr="001710B7">
        <w:rPr>
          <w:rFonts w:cs="Times New Roman"/>
          <w:b/>
          <w:color w:val="000000" w:themeColor="text1"/>
          <w:szCs w:val="20"/>
          <w:lang w:val="pt-PT"/>
        </w:rPr>
        <w:t xml:space="preserve">lEIRIA, </w:t>
      </w:r>
      <w:proofErr w:type="gramStart"/>
      <w:r w:rsidR="009625A9">
        <w:rPr>
          <w:rFonts w:cs="Times New Roman"/>
          <w:b/>
          <w:color w:val="000000" w:themeColor="text1"/>
          <w:szCs w:val="20"/>
          <w:lang w:val="pt-PT"/>
        </w:rPr>
        <w:t>JANEIRO</w:t>
      </w:r>
      <w:proofErr w:type="gramEnd"/>
      <w:r w:rsidRPr="001710B7">
        <w:rPr>
          <w:rFonts w:cs="Times New Roman"/>
          <w:b/>
          <w:color w:val="000000" w:themeColor="text1"/>
          <w:szCs w:val="20"/>
          <w:lang w:val="pt-PT"/>
        </w:rPr>
        <w:t xml:space="preserve"> DE 202</w:t>
      </w:r>
      <w:r w:rsidR="009625A9">
        <w:rPr>
          <w:rFonts w:cs="Times New Roman"/>
          <w:b/>
          <w:color w:val="000000" w:themeColor="text1"/>
          <w:szCs w:val="20"/>
          <w:lang w:val="pt-PT"/>
        </w:rPr>
        <w:t>6</w:t>
      </w:r>
    </w:p>
    <w:p w14:paraId="75D53772" w14:textId="77777777" w:rsidR="007F3C81" w:rsidRDefault="007F3C81" w:rsidP="00960252">
      <w:pPr>
        <w:rPr>
          <w:rFonts w:cs="Times New Roman"/>
          <w:lang w:val="pt-PT"/>
        </w:rPr>
      </w:pPr>
    </w:p>
    <w:p w14:paraId="620E1C56" w14:textId="77777777" w:rsidR="007F3C81" w:rsidRPr="00960252" w:rsidRDefault="007F3C81" w:rsidP="00960252">
      <w:pPr>
        <w:rPr>
          <w:rFonts w:cs="Times New Roman"/>
          <w:lang w:val="pt-PT"/>
        </w:rPr>
      </w:pPr>
    </w:p>
    <w:p w14:paraId="6A863C79" w14:textId="77777777" w:rsidR="00F81F8E" w:rsidRPr="0023765C" w:rsidRDefault="00F81F8E" w:rsidP="00F81F8E">
      <w:pPr>
        <w:pStyle w:val="Pr-textual"/>
      </w:pPr>
      <w:r w:rsidRPr="486C55FD">
        <w:rPr>
          <w:lang w:val="en-IE"/>
        </w:rPr>
        <w:lastRenderedPageBreak/>
        <w:t>Resumo</w:t>
      </w:r>
    </w:p>
    <w:p w14:paraId="514AB0D7" w14:textId="0E3655BB" w:rsidR="60E15E56" w:rsidRDefault="60E15E56" w:rsidP="486C55FD">
      <w:pPr>
        <w:spacing w:before="240" w:after="240"/>
      </w:pPr>
      <w:r w:rsidRPr="486C55FD">
        <w:rPr>
          <w:rFonts w:cs="Times New Roman"/>
          <w:szCs w:val="24"/>
          <w:lang w:val="pt-PT"/>
        </w:rPr>
        <w:t>O projeto PlayScore consiste no desenvolvimento de um website dedicado ao universo dos videojogos, funcionando como uma plataforma informativa e interativa para a comunidade gamer. A plataforma tem como objetivo centralizar a descoberta de novos títulos e promover a interação entre os entusiastas através de um extenso catálogo de jogos, organização por franquias e monitorização de novos lançamentos. O website integra ainda funcionalidades personalizadas, como perfis de utilizador, listas de favoritos e um sistema dinâmico de votação para o Jogo do Ano, além de apresentar páginas detalhadas de perfil de jogo e secções institucionais e de suporte (Sobre Nós, Contactos, FAQ, Regras da Comunidade e Políticas de Privacidade). Apresentando uma estrutura clara e um design responsivo, o projeto representa uma solução completa e envolvente para o público-alvo, servindo como uma base sólida para a consolidação de uma comunidade digital ativa e para o desenvolvimento futuro das suas funcionalidades.</w:t>
      </w:r>
    </w:p>
    <w:p w14:paraId="04B67436" w14:textId="6EDACB0A" w:rsidR="00F81F8E" w:rsidRPr="0023765C" w:rsidRDefault="00F81F8E" w:rsidP="1D4476F1">
      <w:pPr>
        <w:spacing w:before="240" w:after="240"/>
        <w:rPr>
          <w:rFonts w:cs="Times New Roman"/>
          <w:szCs w:val="24"/>
          <w:lang w:val="pt-PT"/>
        </w:rPr>
      </w:pPr>
    </w:p>
    <w:p w14:paraId="3F00583C" w14:textId="2B7EBD11" w:rsidR="00F81F8E" w:rsidRPr="0023765C" w:rsidRDefault="00F81F8E" w:rsidP="00F81F8E">
      <w:pPr>
        <w:rPr>
          <w:lang w:val="pt-PT"/>
        </w:rPr>
      </w:pPr>
      <w:r w:rsidRPr="0023765C">
        <w:rPr>
          <w:lang w:val="pt-PT"/>
        </w:rPr>
        <w:br w:type="page"/>
      </w:r>
    </w:p>
    <w:sdt>
      <w:sdtPr>
        <w:rPr>
          <w:rFonts w:ascii="Times New Roman" w:eastAsia="Times New Roman" w:hAnsi="Times New Roman" w:cs="Garamond"/>
          <w:color w:val="auto"/>
          <w:sz w:val="24"/>
          <w:szCs w:val="22"/>
          <w:lang w:val="en-IE" w:eastAsia="en-US"/>
        </w:rPr>
        <w:id w:val="-253740498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07ADD686" w14:textId="25F66441" w:rsidR="004A06D4" w:rsidRDefault="00DF5E60">
          <w:pPr>
            <w:pStyle w:val="Cabealhodondice"/>
          </w:pPr>
          <w:r>
            <w:t>Conteúdo</w:t>
          </w:r>
        </w:p>
        <w:p w14:paraId="3E3250EE" w14:textId="5BAE0D12" w:rsidR="00B24DF8" w:rsidRDefault="00DF5E60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1088" w:history="1">
            <w:r w:rsidR="00B24DF8" w:rsidRPr="00762FBB">
              <w:rPr>
                <w:rStyle w:val="Hiperligao"/>
                <w:noProof/>
              </w:rPr>
              <w:t>1.</w:t>
            </w:r>
            <w:r w:rsidR="00B24DF8"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="00B24DF8" w:rsidRPr="00762FBB">
              <w:rPr>
                <w:rStyle w:val="Hiperligao"/>
                <w:noProof/>
              </w:rPr>
              <w:t>Introdução</w:t>
            </w:r>
            <w:r w:rsidR="00B24DF8">
              <w:rPr>
                <w:noProof/>
                <w:webHidden/>
              </w:rPr>
              <w:tab/>
            </w:r>
            <w:r w:rsidR="00B24DF8">
              <w:rPr>
                <w:noProof/>
                <w:webHidden/>
              </w:rPr>
              <w:fldChar w:fldCharType="begin"/>
            </w:r>
            <w:r w:rsidR="00B24DF8">
              <w:rPr>
                <w:noProof/>
                <w:webHidden/>
              </w:rPr>
              <w:instrText xml:space="preserve"> PAGEREF _Toc233651088 \h </w:instrText>
            </w:r>
            <w:r w:rsidR="00B24DF8">
              <w:rPr>
                <w:noProof/>
                <w:webHidden/>
              </w:rPr>
            </w:r>
            <w:r w:rsidR="00B24DF8">
              <w:rPr>
                <w:noProof/>
                <w:webHidden/>
              </w:rPr>
              <w:fldChar w:fldCharType="separate"/>
            </w:r>
            <w:r w:rsidR="00B24DF8">
              <w:rPr>
                <w:noProof/>
                <w:webHidden/>
              </w:rPr>
              <w:t>7</w:t>
            </w:r>
            <w:r w:rsidR="00B24DF8">
              <w:rPr>
                <w:noProof/>
                <w:webHidden/>
              </w:rPr>
              <w:fldChar w:fldCharType="end"/>
            </w:r>
          </w:hyperlink>
        </w:p>
        <w:p w14:paraId="2B579919" w14:textId="7195D4AF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89" w:history="1">
            <w:r w:rsidRPr="00762FBB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Planeamento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175E" w14:textId="43B72513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0" w:history="1">
            <w:r w:rsidRPr="00762FBB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Descrição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4F55" w14:textId="42E704DB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1" w:history="1">
            <w:r w:rsidRPr="00762FBB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Descrição do processo de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5615" w14:textId="539C3B87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2" w:history="1">
            <w:r w:rsidRPr="00762FBB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Logotipos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342D" w14:textId="6252DC0A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3" w:history="1">
            <w:r w:rsidRPr="00762FBB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F864D" w14:textId="14705FD9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4" w:history="1">
            <w:r w:rsidRPr="00762FBB">
              <w:rPr>
                <w:rStyle w:val="Hiperligao"/>
                <w:noProof/>
                <w:lang w:val="pt-PT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  <w:lang w:val="pt-PT"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1DA7" w14:textId="1447B678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5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55CD" w14:textId="2C36CD90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6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73EA" w14:textId="323A357D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7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94B4" w14:textId="16C7A65A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8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Photoshop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75D0" w14:textId="79902972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099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Adobe Premiere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E7DC9" w14:textId="62AE1C44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0" w:history="1">
            <w:r w:rsidRPr="00762FBB">
              <w:rPr>
                <w:rStyle w:val="Hiperliga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Adobe illustrator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5DF7" w14:textId="49B50923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1" w:history="1">
            <w:r w:rsidRPr="00762FBB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8D51" w14:textId="61245EB1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2" w:history="1">
            <w:r w:rsidRPr="00762FBB">
              <w:rPr>
                <w:rStyle w:val="Hiperliga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Descrição das Páginas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34C4B" w14:textId="14262723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3" w:history="1">
            <w:r w:rsidRPr="00762FBB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BA5B" w14:textId="3280B8BD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4" w:history="1">
            <w:r w:rsidRPr="00762FBB">
              <w:rPr>
                <w:rStyle w:val="Hiperligao"/>
                <w:noProof/>
                <w:lang w:val="pt-PT"/>
              </w:rPr>
              <w:t>Página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F81F" w14:textId="0A496DE9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5" w:history="1">
            <w:r w:rsidRPr="00762FBB">
              <w:rPr>
                <w:rStyle w:val="Hiperligao"/>
                <w:noProof/>
                <w:lang w:val="pt-PT"/>
              </w:rPr>
              <w:t>Página Sobre nós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868B" w14:textId="2B0AF9C0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6" w:history="1">
            <w:r w:rsidRPr="00762FBB">
              <w:rPr>
                <w:rStyle w:val="Hiperligao"/>
                <w:noProof/>
                <w:lang w:val="pt-PT"/>
              </w:rPr>
              <w:t>Página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4EB2" w14:textId="52BC1D1F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7" w:history="1">
            <w:r w:rsidRPr="00762FBB">
              <w:rPr>
                <w:rStyle w:val="Hiperligao"/>
                <w:noProof/>
                <w:lang w:val="pt-PT"/>
              </w:rPr>
              <w:t>Página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F874" w14:textId="0610A036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8" w:history="1">
            <w:r w:rsidRPr="00762FBB">
              <w:rPr>
                <w:rStyle w:val="Hiperligao"/>
                <w:noProof/>
                <w:lang w:val="pt-PT"/>
              </w:rPr>
              <w:t>Página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3424C" w14:textId="72BC9491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09" w:history="1">
            <w:r w:rsidRPr="00762FBB">
              <w:rPr>
                <w:rStyle w:val="Hiperligao"/>
                <w:noProof/>
                <w:lang w:val="pt-PT"/>
              </w:rPr>
              <w:t>Página perfil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3461" w14:textId="57F903DD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0" w:history="1">
            <w:r w:rsidRPr="00762FBB">
              <w:rPr>
                <w:rStyle w:val="Hiperligao"/>
                <w:noProof/>
                <w:lang w:val="pt-PT"/>
              </w:rPr>
              <w:t>Página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D2DC0" w14:textId="758E21F0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1" w:history="1">
            <w:r w:rsidRPr="00762FBB">
              <w:rPr>
                <w:rStyle w:val="Hiperligao"/>
                <w:noProof/>
                <w:lang w:val="pt-PT"/>
              </w:rPr>
              <w:t>Página franquia de jogos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07A6" w14:textId="1AE34DBC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2" w:history="1">
            <w:r w:rsidRPr="00762FBB">
              <w:rPr>
                <w:rStyle w:val="Hiperligao"/>
                <w:noProof/>
                <w:lang w:val="pt-PT"/>
              </w:rPr>
              <w:t>Página jogo do 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5089" w14:textId="6BFA783E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3" w:history="1">
            <w:r w:rsidRPr="00762FBB">
              <w:rPr>
                <w:rStyle w:val="Hiperligao"/>
                <w:noProof/>
                <w:lang w:val="pt-PT"/>
              </w:rPr>
              <w:t>Página lançamentos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5A88" w14:textId="7936457E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4" w:history="1">
            <w:r w:rsidRPr="00762FBB">
              <w:rPr>
                <w:rStyle w:val="Hiperligao"/>
                <w:noProof/>
                <w:lang w:val="pt-PT"/>
              </w:rPr>
              <w:t>Página perfil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E72D" w14:textId="678C7726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5" w:history="1">
            <w:r w:rsidRPr="00762FBB">
              <w:rPr>
                <w:rStyle w:val="Hiperligao"/>
                <w:noProof/>
                <w:lang w:val="pt-PT"/>
              </w:rPr>
              <w:t>Página regras de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860A" w14:textId="7CE1CB83" w:rsidR="00B24DF8" w:rsidRDefault="00B24DF8">
          <w:pPr>
            <w:pStyle w:val="ndice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6" w:history="1">
            <w:r w:rsidRPr="00762FBB">
              <w:rPr>
                <w:rStyle w:val="Hiperligao"/>
                <w:noProof/>
                <w:lang w:val="pt-PT"/>
              </w:rPr>
              <w:t>PáGINA Política de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D532" w14:textId="04AE2B14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7" w:history="1">
            <w:r w:rsidRPr="00762FBB">
              <w:rPr>
                <w:rStyle w:val="Hiperliga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</w:rPr>
              <w:t>Flyers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4B568" w14:textId="1BBC3837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8" w:history="1">
            <w:r w:rsidRPr="00762FBB">
              <w:rPr>
                <w:rStyle w:val="Hiperliga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  <w:lang w:eastAsia="pt-PT"/>
              </w:rPr>
              <w:t xml:space="preserve">Login e </w:t>
            </w:r>
            <w:r w:rsidRPr="00762FBB">
              <w:rPr>
                <w:rStyle w:val="Hiperligao"/>
                <w:noProof/>
              </w:rPr>
              <w:t>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0333F" w14:textId="14070381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19" w:history="1">
            <w:r w:rsidRPr="00762FBB">
              <w:rPr>
                <w:rStyle w:val="Hiperliga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  <w:lang w:eastAsia="pt-PT"/>
              </w:rPr>
              <w:t>DER e 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B0E9" w14:textId="5AA51E47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20" w:history="1">
            <w:r w:rsidRPr="00762FBB">
              <w:rPr>
                <w:rStyle w:val="Hiperligao"/>
                <w:noProof/>
                <w:lang w:eastAsia="pt-PT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  <w:lang w:eastAsia="pt-PT"/>
              </w:rPr>
              <w:t>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96E4" w14:textId="63FA900A" w:rsidR="00B24DF8" w:rsidRDefault="00B24DF8">
          <w:pPr>
            <w:pStyle w:val="ndice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:lang w:val="pt-PT" w:eastAsia="pt-PT"/>
              <w14:ligatures w14:val="standardContextual"/>
            </w:rPr>
          </w:pPr>
          <w:hyperlink w:anchor="_Toc233651121" w:history="1">
            <w:r w:rsidRPr="00762FBB">
              <w:rPr>
                <w:rStyle w:val="Hiperliga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:lang w:val="pt-PT" w:eastAsia="pt-PT"/>
                <w14:ligatures w14:val="standardContextual"/>
              </w:rPr>
              <w:tab/>
            </w:r>
            <w:r w:rsidRPr="00762FBB">
              <w:rPr>
                <w:rStyle w:val="Hiperligao"/>
                <w:noProof/>
                <w:lang w:eastAsia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A157" w14:textId="2DA65DCE" w:rsidR="00DF5E60" w:rsidRDefault="00DF5E60">
          <w:r>
            <w:rPr>
              <w:b/>
              <w:bCs/>
            </w:rPr>
            <w:fldChar w:fldCharType="end"/>
          </w:r>
        </w:p>
      </w:sdtContent>
    </w:sdt>
    <w:p w14:paraId="14EA3FFA" w14:textId="1B223A64" w:rsidR="00BA7037" w:rsidRPr="00BA7037" w:rsidRDefault="00BA7037" w:rsidP="00BA7037">
      <w:pPr>
        <w:pStyle w:val="Corpodetexto"/>
        <w:rPr>
          <w:lang w:val="pt-PT"/>
        </w:rPr>
      </w:pPr>
    </w:p>
    <w:p w14:paraId="1CB89371" w14:textId="2E400C6C" w:rsidR="00F80AE8" w:rsidRDefault="00F80AE8">
      <w:pPr>
        <w:rPr>
          <w:rFonts w:cs="Times New Roman"/>
          <w:szCs w:val="24"/>
          <w:lang w:val="pt-PT"/>
        </w:rPr>
      </w:pPr>
    </w:p>
    <w:p w14:paraId="6FFD148A" w14:textId="77777777" w:rsidR="00F80AE8" w:rsidRDefault="00F80AE8" w:rsidP="00F80AE8">
      <w:pPr>
        <w:pStyle w:val="Pr-textual"/>
        <w:rPr>
          <w:lang w:val="en-IE"/>
        </w:rPr>
      </w:pPr>
      <w:proofErr w:type="spellStart"/>
      <w:r w:rsidRPr="7F33820F">
        <w:rPr>
          <w:lang w:val="en-IE"/>
        </w:rPr>
        <w:lastRenderedPageBreak/>
        <w:t>Índice</w:t>
      </w:r>
      <w:proofErr w:type="spellEnd"/>
      <w:r w:rsidRPr="7F33820F">
        <w:rPr>
          <w:lang w:val="en-IE"/>
        </w:rPr>
        <w:t xml:space="preserve"> de </w:t>
      </w:r>
      <w:proofErr w:type="spellStart"/>
      <w:r w:rsidRPr="7F33820F">
        <w:rPr>
          <w:lang w:val="en-IE"/>
        </w:rPr>
        <w:t>Figuras</w:t>
      </w:r>
      <w:proofErr w:type="spellEnd"/>
    </w:p>
    <w:p w14:paraId="146EF431" w14:textId="5CF6AE6C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\h \z \c "Figura" </w:instrText>
      </w:r>
      <w:r>
        <w:rPr>
          <w:lang w:val="pt-PT"/>
        </w:rPr>
        <w:fldChar w:fldCharType="separate"/>
      </w:r>
      <w:hyperlink w:anchor="_Toc233651122" w:history="1">
        <w:r w:rsidRPr="003807D9">
          <w:rPr>
            <w:rStyle w:val="Hiperligao"/>
            <w:noProof/>
          </w:rPr>
          <w:t>Figura 1 -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AA8C1" w14:textId="31788BB1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3" w:history="1">
        <w:r w:rsidRPr="003807D9">
          <w:rPr>
            <w:rStyle w:val="Hiperligao"/>
            <w:noProof/>
          </w:rPr>
          <w:t>Figura 2 - (Logo João Santos)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48F3B7" w14:textId="59F5CFFE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4" w:history="1">
        <w:r w:rsidRPr="003807D9">
          <w:rPr>
            <w:rStyle w:val="Hiperligao"/>
            <w:noProof/>
          </w:rPr>
          <w:t>Figura 3 - (Logo João Mendes)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BA9A34" w14:textId="1AD0942C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5" w:history="1">
        <w:r w:rsidRPr="003807D9">
          <w:rPr>
            <w:rStyle w:val="Hiperligao"/>
            <w:noProof/>
          </w:rPr>
          <w:t>Figura 4 - (Logo Rodrigo Ramos)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BABE4A" w14:textId="467BA5D5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6" w:history="1">
        <w:r w:rsidRPr="003807D9">
          <w:rPr>
            <w:rStyle w:val="Hiperligao"/>
            <w:noProof/>
          </w:rPr>
          <w:t>Figura 5 - (Logo Samuel Cardoso)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231152" w14:textId="5831EE66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7" w:history="1">
        <w:r w:rsidRPr="003807D9">
          <w:rPr>
            <w:rStyle w:val="Hiperligao"/>
            <w:noProof/>
          </w:rPr>
          <w:t>Figura 6 - (Wireframes Rodrigo Ramos)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5C5AF9" w14:textId="4ECDA154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8" w:history="1">
        <w:r w:rsidRPr="003807D9">
          <w:rPr>
            <w:rStyle w:val="Hiperligao"/>
            <w:noProof/>
          </w:rPr>
          <w:t>Figura 7 - (Wireframes João Mendes)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1AB064" w14:textId="0A5975F0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29" w:history="1">
        <w:r w:rsidRPr="003807D9">
          <w:rPr>
            <w:rStyle w:val="Hiperligao"/>
            <w:noProof/>
          </w:rPr>
          <w:t>Figura 8 - (Wireframes João Santos)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EDAD11" w14:textId="2CF59BB0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0" w:history="1">
        <w:r w:rsidRPr="003807D9">
          <w:rPr>
            <w:rStyle w:val="Hiperligao"/>
            <w:noProof/>
          </w:rPr>
          <w:t>Figura 9 - (Wireframes Samuel Cardoso)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5153C9E" w14:textId="0EAA9D0A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1" w:history="1">
        <w:r w:rsidRPr="003807D9">
          <w:rPr>
            <w:rStyle w:val="Hiperligao"/>
            <w:noProof/>
          </w:rPr>
          <w:t>Figura 10 - Flyer(João Mendes)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C35244" w14:textId="28A104B9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2" w:history="1">
        <w:r w:rsidRPr="003807D9">
          <w:rPr>
            <w:rStyle w:val="Hiperligao"/>
            <w:noProof/>
          </w:rPr>
          <w:t>Figura 11 - Flyer(João Santos)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37BE83" w14:textId="3F8E3996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3" w:history="1">
        <w:r w:rsidRPr="003807D9">
          <w:rPr>
            <w:rStyle w:val="Hiperligao"/>
            <w:noProof/>
          </w:rPr>
          <w:t>Figura 12 - Flyer(Rodrigo Ramos)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F949030" w14:textId="21A5A4E2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4" w:history="1">
        <w:r w:rsidRPr="003807D9">
          <w:rPr>
            <w:rStyle w:val="Hiperligao"/>
            <w:noProof/>
          </w:rPr>
          <w:t>Figura 13 - Flyer(Samuel Cardoso)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6C7127" w14:textId="77E8D716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5" w:history="1">
        <w:r w:rsidRPr="003807D9">
          <w:rPr>
            <w:rStyle w:val="Hiperligao"/>
            <w:noProof/>
          </w:rPr>
          <w:t>Figura 14 -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3DDEB4" w14:textId="5071FF4F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6" w:history="1">
        <w:r w:rsidRPr="003807D9">
          <w:rPr>
            <w:rStyle w:val="Hiperligao"/>
            <w:noProof/>
          </w:rPr>
          <w:t>Figura 15 -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956AB2" w14:textId="2FF81293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7" w:history="1">
        <w:r w:rsidRPr="003807D9">
          <w:rPr>
            <w:rStyle w:val="Hiperligao"/>
            <w:noProof/>
          </w:rPr>
          <w:t>Figura 16 - 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2AF732" w14:textId="5FDC2AD8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38" w:history="1">
        <w:r w:rsidRPr="003807D9">
          <w:rPr>
            <w:rStyle w:val="Hiperligao"/>
            <w:noProof/>
          </w:rPr>
          <w:t>Figura 17 - Modelo 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69AD86" w14:textId="1C6479C9" w:rsidR="008C434D" w:rsidRDefault="00B24DF8" w:rsidP="00F80AE8">
      <w:pPr>
        <w:rPr>
          <w:lang w:val="pt-PT"/>
        </w:rPr>
      </w:pPr>
      <w:r>
        <w:rPr>
          <w:lang w:val="pt-PT"/>
        </w:rPr>
        <w:fldChar w:fldCharType="end"/>
      </w:r>
    </w:p>
    <w:p w14:paraId="7885465D" w14:textId="77777777" w:rsidR="00815C2A" w:rsidRDefault="00815C2A" w:rsidP="00F80AE8">
      <w:pPr>
        <w:rPr>
          <w:lang w:val="pt-PT"/>
        </w:rPr>
      </w:pPr>
    </w:p>
    <w:p w14:paraId="7B3B1711" w14:textId="1381BB8F" w:rsidR="00B24DF8" w:rsidRDefault="00B24DF8" w:rsidP="00B24DF8">
      <w:pPr>
        <w:pStyle w:val="Pr-textual"/>
        <w:rPr>
          <w:lang w:val="en-IE"/>
        </w:rPr>
      </w:pPr>
      <w:proofErr w:type="spellStart"/>
      <w:r w:rsidRPr="7F33820F">
        <w:rPr>
          <w:lang w:val="en-IE"/>
        </w:rPr>
        <w:lastRenderedPageBreak/>
        <w:t>Índice</w:t>
      </w:r>
      <w:proofErr w:type="spellEnd"/>
      <w:r w:rsidRPr="7F33820F">
        <w:rPr>
          <w:lang w:val="en-IE"/>
        </w:rPr>
        <w:t xml:space="preserve"> de </w:t>
      </w:r>
      <w:proofErr w:type="spellStart"/>
      <w:r>
        <w:rPr>
          <w:lang w:val="en-IE"/>
        </w:rPr>
        <w:t>TAbelas</w:t>
      </w:r>
      <w:proofErr w:type="spellEnd"/>
    </w:p>
    <w:p w14:paraId="20C538B6" w14:textId="2E04FF88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r>
        <w:rPr>
          <w:b/>
          <w:bCs/>
          <w:sz w:val="36"/>
          <w:szCs w:val="36"/>
          <w:lang w:val="pt-PT"/>
        </w:rPr>
        <w:fldChar w:fldCharType="begin"/>
      </w:r>
      <w:r>
        <w:rPr>
          <w:b/>
          <w:bCs/>
          <w:sz w:val="36"/>
          <w:szCs w:val="36"/>
          <w:lang w:val="pt-PT"/>
        </w:rPr>
        <w:instrText xml:space="preserve"> TOC \h \z \c "Tabela" </w:instrText>
      </w:r>
      <w:r>
        <w:rPr>
          <w:b/>
          <w:bCs/>
          <w:sz w:val="36"/>
          <w:szCs w:val="36"/>
          <w:lang w:val="pt-PT"/>
        </w:rPr>
        <w:fldChar w:fldCharType="separate"/>
      </w:r>
      <w:hyperlink w:anchor="_Toc233651157" w:history="1">
        <w:r w:rsidRPr="00BB6458">
          <w:rPr>
            <w:rStyle w:val="Hiperligao"/>
            <w:noProof/>
          </w:rPr>
          <w:t>Tabela 1 - Roles dos diferentes end-users do 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1D6A9E" w14:textId="77818F69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58" w:history="1">
        <w:r w:rsidRPr="00BB6458">
          <w:rPr>
            <w:rStyle w:val="Hiperligao"/>
            <w:noProof/>
          </w:rPr>
          <w:t>Tabela 2 -  Requisitos funcionais Front Office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901AB3" w14:textId="62EA3015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59" w:history="1">
        <w:r w:rsidRPr="00BB6458">
          <w:rPr>
            <w:rStyle w:val="Hiperligao"/>
            <w:noProof/>
          </w:rPr>
          <w:t>Tabela 3 -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5CFCB4" w14:textId="31F51F4A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0" w:history="1">
        <w:r w:rsidRPr="00BB6458">
          <w:rPr>
            <w:rStyle w:val="Hiperligao"/>
            <w:noProof/>
          </w:rPr>
          <w:t>Tabela 4 - User Storie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57374B" w14:textId="50800CA6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1" w:history="1">
        <w:r w:rsidRPr="00BB6458">
          <w:rPr>
            <w:rStyle w:val="Hiperligao"/>
            <w:noProof/>
          </w:rPr>
          <w:t>Tabela 5 - User Storie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F1110A" w14:textId="4412EC3E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2" w:history="1">
        <w:r w:rsidRPr="00BB6458">
          <w:rPr>
            <w:rStyle w:val="Hiperligao"/>
            <w:noProof/>
          </w:rPr>
          <w:t>Tabela 6 - User Storie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27697A" w14:textId="387B99A4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3" w:history="1">
        <w:r w:rsidRPr="00BB6458">
          <w:rPr>
            <w:rStyle w:val="Hiperligao"/>
            <w:noProof/>
          </w:rPr>
          <w:t>Tabela 7 - User Storie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0633AE" w14:textId="4653AF80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4" w:history="1">
        <w:r w:rsidRPr="00BB6458">
          <w:rPr>
            <w:rStyle w:val="Hiperligao"/>
            <w:noProof/>
          </w:rPr>
          <w:t>Tabela 8 - User Storie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F97A31" w14:textId="46AEF778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5" w:history="1">
        <w:r w:rsidRPr="00BB6458">
          <w:rPr>
            <w:rStyle w:val="Hiperligao"/>
            <w:noProof/>
          </w:rPr>
          <w:t>Tabela 9 - User Storie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D19DCA" w14:textId="7D59479D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6" w:history="1">
        <w:r w:rsidRPr="00BB6458">
          <w:rPr>
            <w:rStyle w:val="Hiperligao"/>
            <w:noProof/>
          </w:rPr>
          <w:t>Tabela 10 - User Storie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9F2F1D" w14:textId="30E3002B" w:rsidR="00B24DF8" w:rsidRDefault="00B24DF8">
      <w:pPr>
        <w:pStyle w:val="ndicedeilustra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Cs w:val="24"/>
          <w:lang w:val="pt-PT" w:eastAsia="pt-PT"/>
          <w14:ligatures w14:val="standardContextual"/>
        </w:rPr>
      </w:pPr>
      <w:hyperlink w:anchor="_Toc233651167" w:history="1">
        <w:r w:rsidRPr="00BB6458">
          <w:rPr>
            <w:rStyle w:val="Hiperligao"/>
            <w:noProof/>
          </w:rPr>
          <w:t>Tabela 11 - User Storie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64A904" w14:textId="61DF587B" w:rsidR="0083318F" w:rsidRPr="0083318F" w:rsidRDefault="00B24DF8" w:rsidP="00F80AE8">
      <w:pPr>
        <w:rPr>
          <w:b/>
          <w:bCs/>
          <w:sz w:val="36"/>
          <w:szCs w:val="36"/>
          <w:lang w:val="pt-PT"/>
        </w:rPr>
      </w:pPr>
      <w:r>
        <w:rPr>
          <w:b/>
          <w:bCs/>
          <w:sz w:val="36"/>
          <w:szCs w:val="36"/>
          <w:lang w:val="pt-PT"/>
        </w:rPr>
        <w:fldChar w:fldCharType="end"/>
      </w:r>
    </w:p>
    <w:p w14:paraId="35C07C0C" w14:textId="072DD513" w:rsidR="00F80AE8" w:rsidRPr="00F80AE8" w:rsidRDefault="00F80AE8">
      <w:pPr>
        <w:spacing w:line="240" w:lineRule="auto"/>
        <w:jc w:val="left"/>
        <w:rPr>
          <w:lang w:val="pt-PT"/>
        </w:rPr>
      </w:pPr>
      <w:r>
        <w:rPr>
          <w:lang w:val="pt-PT"/>
        </w:rPr>
        <w:br w:type="page"/>
      </w:r>
    </w:p>
    <w:p w14:paraId="4E8654D9" w14:textId="77777777" w:rsidR="00C17BC3" w:rsidRPr="00277A3C" w:rsidRDefault="002415A9" w:rsidP="000275A0">
      <w:pPr>
        <w:pStyle w:val="Ttulo1"/>
        <w:numPr>
          <w:ilvl w:val="0"/>
          <w:numId w:val="4"/>
        </w:numPr>
      </w:pPr>
      <w:bookmarkStart w:id="0" w:name="_Toc501530335"/>
      <w:bookmarkStart w:id="1" w:name="_Toc233651088"/>
      <w:r>
        <w:lastRenderedPageBreak/>
        <w:t>Introdução</w:t>
      </w:r>
      <w:bookmarkEnd w:id="0"/>
      <w:bookmarkEnd w:id="1"/>
    </w:p>
    <w:p w14:paraId="0EF66237" w14:textId="77777777" w:rsidR="002415A9" w:rsidRDefault="002415A9" w:rsidP="000E781F">
      <w:pPr>
        <w:rPr>
          <w:lang w:val="pt-PT"/>
        </w:rPr>
      </w:pPr>
    </w:p>
    <w:p w14:paraId="10295A09" w14:textId="0787489A" w:rsidR="009D0874" w:rsidRPr="00197C51" w:rsidRDefault="00197C51" w:rsidP="00197C51">
      <w:pPr>
        <w:rPr>
          <w:lang w:val="pt-PT"/>
        </w:rPr>
      </w:pPr>
      <w:r w:rsidRPr="00197C51">
        <w:rPr>
          <w:lang w:val="pt-PT"/>
        </w:rPr>
        <w:t xml:space="preserve">O projeto </w:t>
      </w:r>
      <w:proofErr w:type="spellStart"/>
      <w:r w:rsidRPr="00197C51">
        <w:rPr>
          <w:lang w:val="pt-PT"/>
        </w:rPr>
        <w:t>PlayScore</w:t>
      </w:r>
      <w:proofErr w:type="spellEnd"/>
      <w:r w:rsidRPr="00197C51">
        <w:rPr>
          <w:lang w:val="pt-PT"/>
        </w:rPr>
        <w:t xml:space="preserve"> consiste no desenvolvimento de um website dedicado ao universo dos videojogos, com o objetivo de disponibilizar informação organizada sobre jogos, franquias, géneros, lançamentos e vencedores do prémio Jogo do Ano. A plataforma permitirá aos utilizadores explorar conteúdos detalhados, criar uma lista de favoritos e acompanhar as novidades do mundo dos videojogos. Além disso, o website contará com uma área de administração (</w:t>
      </w:r>
      <w:proofErr w:type="spellStart"/>
      <w:r w:rsidRPr="00197C51">
        <w:rPr>
          <w:lang w:val="pt-PT"/>
        </w:rPr>
        <w:t>backoffice</w:t>
      </w:r>
      <w:proofErr w:type="spellEnd"/>
      <w:r w:rsidRPr="00197C51">
        <w:rPr>
          <w:lang w:val="pt-PT"/>
        </w:rPr>
        <w:t>), onde será possível gerir toda a informação apresentada, incluindo jogos, franquias, géneros, utilizadores, comentários e restantes conteúdos, garantindo uma gestão eficiente e uma experiência intuitiva para os utilizadores.</w:t>
      </w:r>
    </w:p>
    <w:p w14:paraId="348E1C3A" w14:textId="17C2D86F" w:rsidR="00996FAB" w:rsidRPr="0023765C" w:rsidRDefault="00996FAB" w:rsidP="00996FAB">
      <w:pPr>
        <w:keepNext/>
        <w:rPr>
          <w:lang w:val="pt-PT"/>
        </w:rPr>
      </w:pPr>
    </w:p>
    <w:p w14:paraId="38A55D59" w14:textId="2F8E41B5" w:rsidR="006D5E32" w:rsidRDefault="006D5E32" w:rsidP="005B0449">
      <w:pPr>
        <w:pStyle w:val="Legenda"/>
        <w:jc w:val="both"/>
        <w:rPr>
          <w:lang w:val="pt-PT"/>
        </w:rPr>
      </w:pPr>
    </w:p>
    <w:p w14:paraId="475FE3C3" w14:textId="77777777" w:rsidR="006D5E32" w:rsidRDefault="006D5E32" w:rsidP="000E781F">
      <w:pPr>
        <w:rPr>
          <w:lang w:val="pt-PT"/>
        </w:rPr>
      </w:pPr>
    </w:p>
    <w:p w14:paraId="6CA20B5C" w14:textId="77777777" w:rsidR="006D5E32" w:rsidRDefault="006D5E32" w:rsidP="000E781F">
      <w:pPr>
        <w:rPr>
          <w:lang w:val="pt-PT"/>
        </w:rPr>
      </w:pPr>
    </w:p>
    <w:p w14:paraId="0DF8CBEE" w14:textId="77777777" w:rsidR="006D5E32" w:rsidRDefault="006D5E32" w:rsidP="000E781F">
      <w:pPr>
        <w:rPr>
          <w:lang w:val="pt-PT"/>
        </w:rPr>
      </w:pPr>
    </w:p>
    <w:p w14:paraId="45A44AE7" w14:textId="77777777" w:rsidR="006D5E32" w:rsidRDefault="006D5E32" w:rsidP="000E781F">
      <w:pPr>
        <w:rPr>
          <w:lang w:val="pt-PT"/>
        </w:rPr>
      </w:pPr>
    </w:p>
    <w:p w14:paraId="34116BE7" w14:textId="77777777" w:rsidR="006D5E32" w:rsidRDefault="006D5E32" w:rsidP="000E781F">
      <w:pPr>
        <w:rPr>
          <w:lang w:val="pt-PT"/>
        </w:rPr>
      </w:pPr>
    </w:p>
    <w:p w14:paraId="173D1EFE" w14:textId="77777777" w:rsidR="006D5E32" w:rsidRDefault="006D5E32" w:rsidP="000E781F">
      <w:pPr>
        <w:rPr>
          <w:lang w:val="pt-PT"/>
        </w:rPr>
      </w:pPr>
    </w:p>
    <w:p w14:paraId="3F1002A0" w14:textId="63BB398A" w:rsidR="00FD5BB3" w:rsidRDefault="00FD5BB3">
      <w:pPr>
        <w:rPr>
          <w:rFonts w:cs="Times New Roman"/>
          <w:color w:val="000000"/>
          <w:szCs w:val="24"/>
          <w:lang w:val="pt-PT"/>
        </w:rPr>
      </w:pPr>
    </w:p>
    <w:p w14:paraId="6441898B" w14:textId="554F2B13" w:rsidR="009E4D02" w:rsidRDefault="0002422F" w:rsidP="00A11B21">
      <w:pPr>
        <w:pStyle w:val="Ttulo1"/>
        <w:rPr>
          <w:lang w:val="en-IE"/>
        </w:rPr>
      </w:pPr>
      <w:bookmarkStart w:id="2" w:name="_Toc233651089"/>
      <w:proofErr w:type="spellStart"/>
      <w:r>
        <w:rPr>
          <w:lang w:val="en-IE"/>
        </w:rPr>
        <w:lastRenderedPageBreak/>
        <w:t>Planeamento</w:t>
      </w:r>
      <w:proofErr w:type="spellEnd"/>
      <w:r w:rsidR="002E041D">
        <w:rPr>
          <w:lang w:val="en-IE"/>
        </w:rPr>
        <w:t xml:space="preserve"> de </w:t>
      </w:r>
      <w:proofErr w:type="spellStart"/>
      <w:r w:rsidR="002E041D">
        <w:rPr>
          <w:lang w:val="en-IE"/>
        </w:rPr>
        <w:t>tarefas</w:t>
      </w:r>
      <w:bookmarkEnd w:id="2"/>
      <w:proofErr w:type="spellEnd"/>
    </w:p>
    <w:p w14:paraId="542F0089" w14:textId="4BAB6697" w:rsidR="0002422F" w:rsidRPr="0023765C" w:rsidRDefault="00165CF2" w:rsidP="00465418">
      <w:pPr>
        <w:rPr>
          <w:lang w:val="pt-PT"/>
        </w:rPr>
      </w:pPr>
      <w:r w:rsidRPr="0023765C">
        <w:rPr>
          <w:lang w:val="pt-PT"/>
        </w:rPr>
        <w:t>O planeamento</w:t>
      </w:r>
      <w:r w:rsidR="0002422F" w:rsidRPr="0023765C">
        <w:rPr>
          <w:lang w:val="pt-PT"/>
        </w:rPr>
        <w:t xml:space="preserve"> de tarefas foi </w:t>
      </w:r>
      <w:r w:rsidRPr="0023765C">
        <w:rPr>
          <w:lang w:val="pt-PT"/>
        </w:rPr>
        <w:t>feito</w:t>
      </w:r>
      <w:r w:rsidR="0002422F" w:rsidRPr="0023765C">
        <w:rPr>
          <w:lang w:val="pt-PT"/>
        </w:rPr>
        <w:t xml:space="preserve"> de maneira equilibrada entre os membros do grupo, considerando as habilidades de cada um e o bom andamento do projeto. Cada membro ficou responsável por criar páginas específicas do site e por organizar os conteúdos relacionados. </w:t>
      </w:r>
    </w:p>
    <w:p w14:paraId="6119BFB4" w14:textId="2DA3672E" w:rsidR="00465418" w:rsidRDefault="0002422F" w:rsidP="00465418">
      <w:pPr>
        <w:rPr>
          <w:lang w:val="pt-PT"/>
        </w:rPr>
      </w:pPr>
      <w:r w:rsidRPr="0023765C">
        <w:rPr>
          <w:lang w:val="pt-PT"/>
        </w:rPr>
        <w:t xml:space="preserve">Essa divisão melhorou o </w:t>
      </w:r>
      <w:r w:rsidR="00677442" w:rsidRPr="0023765C">
        <w:rPr>
          <w:lang w:val="pt-PT"/>
        </w:rPr>
        <w:t>planeamento</w:t>
      </w:r>
      <w:r w:rsidRPr="0023765C">
        <w:rPr>
          <w:lang w:val="pt-PT"/>
        </w:rPr>
        <w:t xml:space="preserve"> do trabalho, ajudou a cumprir os prazos e promoveu a colaboração entre os membros. Durante o desenvolvimento do projeto, houve comunicação constante entre todos, garantindo a coerência visual e funcional de cada página.</w:t>
      </w:r>
    </w:p>
    <w:p w14:paraId="40557D17" w14:textId="022F0C49" w:rsidR="00F8729F" w:rsidRDefault="00F8729F" w:rsidP="00465418">
      <w:pPr>
        <w:rPr>
          <w:lang w:val="pt-PT"/>
        </w:rPr>
      </w:pPr>
    </w:p>
    <w:p w14:paraId="2468CAE9" w14:textId="77777777" w:rsidR="00F8729F" w:rsidRDefault="00F8729F" w:rsidP="00465418">
      <w:pPr>
        <w:rPr>
          <w:lang w:val="pt-PT"/>
        </w:rPr>
      </w:pPr>
    </w:p>
    <w:p w14:paraId="621FED6B" w14:textId="518695DD" w:rsidR="00F8729F" w:rsidRDefault="00F8729F" w:rsidP="005E18AA">
      <w:pPr>
        <w:pStyle w:val="Legenda"/>
        <w:jc w:val="left"/>
        <w:rPr>
          <w:lang w:val="pt-PT"/>
        </w:rPr>
      </w:pPr>
      <w:bookmarkStart w:id="3" w:name="_Toc233651122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D54F5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Planeamento</w:t>
      </w:r>
      <w:bookmarkEnd w:id="3"/>
      <w:proofErr w:type="spellEnd"/>
    </w:p>
    <w:p w14:paraId="378AC7CE" w14:textId="77777777" w:rsidR="00F8729F" w:rsidRPr="0023765C" w:rsidRDefault="00F8729F" w:rsidP="00465418"/>
    <w:p w14:paraId="30DA6872" w14:textId="792CB961" w:rsidR="00F53BA2" w:rsidRDefault="6B245CFE" w:rsidP="7F67EBB0">
      <w:pPr>
        <w:keepNext/>
      </w:pPr>
      <w:r>
        <w:rPr>
          <w:noProof/>
        </w:rPr>
        <w:drawing>
          <wp:inline distT="0" distB="0" distL="0" distR="0" wp14:anchorId="6F557531" wp14:editId="094DD42A">
            <wp:extent cx="5723906" cy="3028521"/>
            <wp:effectExtent l="0" t="0" r="0" b="635"/>
            <wp:docPr id="2073409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9968" name="Picture 20734099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904" cy="30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F9C" w14:textId="195B8B8C" w:rsidR="006C0862" w:rsidRPr="00AA3945" w:rsidRDefault="00AA3945" w:rsidP="00AA3945">
      <w:pPr>
        <w:spacing w:line="240" w:lineRule="auto"/>
        <w:jc w:val="left"/>
        <w:rPr>
          <w:b/>
          <w:sz w:val="20"/>
        </w:rPr>
      </w:pPr>
      <w:r>
        <w:br w:type="page"/>
      </w:r>
    </w:p>
    <w:p w14:paraId="5AF16D60" w14:textId="20438F36" w:rsidR="00F23E76" w:rsidRDefault="00796CFA" w:rsidP="00F23E76">
      <w:pPr>
        <w:pStyle w:val="Ttulo1"/>
        <w:rPr>
          <w:lang w:val="en-IE"/>
        </w:rPr>
      </w:pPr>
      <w:bookmarkStart w:id="4" w:name="_Toc233651090"/>
      <w:proofErr w:type="spellStart"/>
      <w:r w:rsidRPr="486C55FD">
        <w:rPr>
          <w:lang w:val="en-IE"/>
        </w:rPr>
        <w:lastRenderedPageBreak/>
        <w:t>Descrição</w:t>
      </w:r>
      <w:proofErr w:type="spellEnd"/>
      <w:r w:rsidRPr="486C55FD">
        <w:rPr>
          <w:lang w:val="en-IE"/>
        </w:rPr>
        <w:t xml:space="preserve"> do Tema</w:t>
      </w:r>
      <w:bookmarkEnd w:id="4"/>
    </w:p>
    <w:p w14:paraId="004DA0D5" w14:textId="03715162" w:rsidR="179472E6" w:rsidRDefault="179472E6" w:rsidP="7F67EBB0">
      <w:pPr>
        <w:spacing w:before="240" w:after="240"/>
      </w:pPr>
      <w:r w:rsidRPr="7F67EBB0">
        <w:rPr>
          <w:rFonts w:cs="Times New Roman"/>
          <w:szCs w:val="24"/>
          <w:lang w:val="pt-PT"/>
        </w:rPr>
        <w:t>No desenvolvimento do projeto PlayScore foram criadas várias páginas com funções distintas, de forma a construir uma plataforma completa e organizada. Entre as páginas desenvolvidas encontram-se a FAQ, o Perfil de Jogo, os Favoritos, as Regras da Comunidade, o Catálogo, o Jogo do Ano, as Políticas de Privacidade, o Perfil de Utilizador, os Lançamentos, a página Sobre Nós, os Contactos e a página de Franquia de Jogos.</w:t>
      </w:r>
    </w:p>
    <w:p w14:paraId="16123B45" w14:textId="4BC38471" w:rsidR="179472E6" w:rsidRDefault="179472E6" w:rsidP="7F67EBB0">
      <w:pPr>
        <w:spacing w:before="240" w:after="240"/>
      </w:pPr>
      <w:r w:rsidRPr="7F67EBB0">
        <w:rPr>
          <w:rFonts w:cs="Times New Roman"/>
          <w:szCs w:val="24"/>
          <w:lang w:val="pt-PT"/>
        </w:rPr>
        <w:t>Cada uma destas páginas contribui para melhorar a experiência do utilizador, permitindo consultar informações sobre videojogos, explorar conteúdos organizados por categorias, conhecer melhor o funcionamento da plataforma e interagir com diferentes funcionalidades. Desta forma, o website apresenta uma estrutura mais completa, juntando páginas informativas, páginas de navegação e áreas ligadas à interação dos utilizadores com os jogos.</w:t>
      </w:r>
    </w:p>
    <w:p w14:paraId="70E04967" w14:textId="33A11B5C" w:rsidR="7F67EBB0" w:rsidRDefault="7F67EBB0" w:rsidP="7F67EBB0">
      <w:pPr>
        <w:spacing w:before="240" w:after="240"/>
        <w:rPr>
          <w:rFonts w:cs="Times New Roman"/>
          <w:szCs w:val="24"/>
          <w:lang w:val="pt-PT"/>
        </w:rPr>
      </w:pPr>
    </w:p>
    <w:p w14:paraId="3DF0C4D6" w14:textId="00F2CF15" w:rsidR="486C55FD" w:rsidRDefault="486C55FD" w:rsidP="486C55FD">
      <w:pPr>
        <w:rPr>
          <w:lang w:val="pt-PT"/>
        </w:rPr>
      </w:pPr>
    </w:p>
    <w:p w14:paraId="1FAAC1F0" w14:textId="77777777" w:rsidR="005A48D8" w:rsidRPr="00D448A3" w:rsidRDefault="005A48D8" w:rsidP="003E792D">
      <w:pPr>
        <w:pStyle w:val="Corpodetexto"/>
        <w:ind w:left="360" w:firstLine="0"/>
        <w:rPr>
          <w:lang w:val="pt-PT"/>
        </w:rPr>
      </w:pPr>
    </w:p>
    <w:p w14:paraId="55870412" w14:textId="016B840E" w:rsidR="0000305D" w:rsidRPr="0023765C" w:rsidRDefault="002547DA" w:rsidP="00642F23">
      <w:pPr>
        <w:pStyle w:val="Corpodetexto"/>
        <w:ind w:firstLine="0"/>
        <w:rPr>
          <w:lang w:val="pt-PT"/>
        </w:rPr>
      </w:pPr>
      <w:r w:rsidRPr="0023765C">
        <w:rPr>
          <w:lang w:val="pt-PT"/>
        </w:rPr>
        <w:br/>
      </w:r>
    </w:p>
    <w:p w14:paraId="22CD26A6" w14:textId="35A9DCFF" w:rsidR="0000305D" w:rsidRPr="0023765C" w:rsidRDefault="008D3B63" w:rsidP="0000305D">
      <w:pPr>
        <w:pStyle w:val="Ttulo1"/>
      </w:pPr>
      <w:bookmarkStart w:id="5" w:name="_Toc233651091"/>
      <w:r w:rsidRPr="0023765C">
        <w:lastRenderedPageBreak/>
        <w:t xml:space="preserve">Descrição do processo </w:t>
      </w:r>
      <w:r w:rsidR="00F168E9" w:rsidRPr="0023765C">
        <w:t>de desenvolvimento do projeto</w:t>
      </w:r>
      <w:bookmarkEnd w:id="5"/>
    </w:p>
    <w:p w14:paraId="6AB6F6F5" w14:textId="61B22D52" w:rsidR="00A56BC9" w:rsidRPr="007416A0" w:rsidRDefault="003E792D" w:rsidP="007416A0">
      <w:pPr>
        <w:pStyle w:val="PargrafodaLista"/>
        <w:numPr>
          <w:ilvl w:val="0"/>
          <w:numId w:val="5"/>
        </w:numPr>
        <w:rPr>
          <w:b/>
          <w:bCs/>
        </w:rPr>
      </w:pPr>
      <w:r>
        <w:t xml:space="preserve"> </w:t>
      </w:r>
      <w:proofErr w:type="spellStart"/>
      <w:r w:rsidR="00EE60EA" w:rsidRPr="00EE60EA">
        <w:rPr>
          <w:b/>
          <w:bCs/>
          <w:lang w:val="en-IE"/>
        </w:rPr>
        <w:t>Análise</w:t>
      </w:r>
      <w:proofErr w:type="spellEnd"/>
      <w:r w:rsidR="00EE60EA" w:rsidRPr="00EE60EA">
        <w:rPr>
          <w:b/>
          <w:bCs/>
          <w:lang w:val="en-IE"/>
        </w:rPr>
        <w:t xml:space="preserve"> de </w:t>
      </w:r>
      <w:proofErr w:type="spellStart"/>
      <w:r w:rsidR="00EE60EA" w:rsidRPr="00EE60EA">
        <w:rPr>
          <w:b/>
          <w:bCs/>
          <w:lang w:val="en-IE"/>
        </w:rPr>
        <w:t>Requisitos</w:t>
      </w:r>
      <w:proofErr w:type="spellEnd"/>
    </w:p>
    <w:p w14:paraId="61BE1382" w14:textId="20B691AF" w:rsidR="00835680" w:rsidRPr="0023765C" w:rsidRDefault="005E18AA" w:rsidP="005E18AA">
      <w:pPr>
        <w:pStyle w:val="Legenda"/>
        <w:ind w:left="568" w:firstLine="360"/>
        <w:jc w:val="left"/>
        <w:rPr>
          <w:b w:val="0"/>
          <w:bCs/>
          <w:lang w:val="pt-PT"/>
        </w:rPr>
      </w:pPr>
      <w:bookmarkStart w:id="6" w:name="_Toc233651157"/>
      <w:proofErr w:type="spellStart"/>
      <w:r>
        <w:t>Tabela</w:t>
      </w:r>
      <w:proofErr w:type="spellEnd"/>
      <w:r>
        <w:t xml:space="preserve"> </w:t>
      </w:r>
      <w:r>
        <w:fldChar w:fldCharType="begin"/>
      </w:r>
      <w:r w:rsidRPr="0023765C">
        <w:rPr>
          <w:b w:val="0"/>
          <w:lang w:val="pt-PT"/>
        </w:rPr>
        <w:instrText xml:space="preserve"> SEQ Tabela \* ARABIC </w:instrText>
      </w:r>
      <w:r>
        <w:fldChar w:fldCharType="separate"/>
      </w:r>
      <w:r w:rsidR="00DB20C7">
        <w:rPr>
          <w:noProof/>
        </w:rPr>
        <w:t>1</w:t>
      </w:r>
      <w:r>
        <w:fldChar w:fldCharType="end"/>
      </w:r>
      <w:r>
        <w:t xml:space="preserve"> - </w:t>
      </w:r>
      <w:proofErr w:type="gramStart"/>
      <w:r w:rsidRPr="00642050">
        <w:t>Roles</w:t>
      </w:r>
      <w:proofErr w:type="gramEnd"/>
      <w:r w:rsidRPr="00642050">
        <w:t xml:space="preserve"> dos </w:t>
      </w:r>
      <w:proofErr w:type="spellStart"/>
      <w:r w:rsidRPr="00642050">
        <w:t>diferentes</w:t>
      </w:r>
      <w:proofErr w:type="spellEnd"/>
      <w:r w:rsidRPr="00642050">
        <w:t xml:space="preserve"> end-users do SI</w:t>
      </w:r>
      <w:bookmarkEnd w:id="6"/>
    </w:p>
    <w:tbl>
      <w:tblPr>
        <w:tblStyle w:val="TabelacomGrelha"/>
        <w:tblW w:w="8280" w:type="dxa"/>
        <w:tblInd w:w="928" w:type="dxa"/>
        <w:tblLook w:val="04A0" w:firstRow="1" w:lastRow="0" w:firstColumn="1" w:lastColumn="0" w:noHBand="0" w:noVBand="1"/>
      </w:tblPr>
      <w:tblGrid>
        <w:gridCol w:w="1344"/>
        <w:gridCol w:w="4386"/>
        <w:gridCol w:w="847"/>
        <w:gridCol w:w="820"/>
        <w:gridCol w:w="883"/>
      </w:tblGrid>
      <w:tr w:rsidR="00BB4B75" w14:paraId="54563588" w14:textId="77777777" w:rsidTr="00D112CF">
        <w:tc>
          <w:tcPr>
            <w:tcW w:w="1344" w:type="dxa"/>
            <w:tcBorders>
              <w:right w:val="nil"/>
            </w:tcBorders>
          </w:tcPr>
          <w:p w14:paraId="7BD0579A" w14:textId="481B2E4C" w:rsidR="00BB4B75" w:rsidRPr="00D112CF" w:rsidRDefault="00933F93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Role</w:t>
            </w:r>
          </w:p>
        </w:tc>
        <w:tc>
          <w:tcPr>
            <w:tcW w:w="4386" w:type="dxa"/>
            <w:tcBorders>
              <w:left w:val="nil"/>
              <w:right w:val="nil"/>
            </w:tcBorders>
          </w:tcPr>
          <w:p w14:paraId="02BDAF60" w14:textId="4EC0672D" w:rsidR="00BB4B75" w:rsidRPr="00D112CF" w:rsidRDefault="00933F93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Descrição</w:t>
            </w:r>
          </w:p>
        </w:tc>
        <w:tc>
          <w:tcPr>
            <w:tcW w:w="847" w:type="dxa"/>
            <w:tcBorders>
              <w:left w:val="nil"/>
              <w:right w:val="nil"/>
            </w:tcBorders>
          </w:tcPr>
          <w:p w14:paraId="41FDB63D" w14:textId="43BC721E" w:rsidR="00BB4B75" w:rsidRPr="00D112CF" w:rsidRDefault="0056131C" w:rsidP="00CB2705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 w:rsidRPr="00D112CF">
              <w:rPr>
                <w:sz w:val="20"/>
                <w:szCs w:val="20"/>
              </w:rPr>
              <w:t>Back</w:t>
            </w:r>
            <w:r w:rsidR="002364DC" w:rsidRPr="00D112CF">
              <w:rPr>
                <w:sz w:val="20"/>
                <w:szCs w:val="20"/>
              </w:rPr>
              <w:t>-office</w:t>
            </w:r>
            <w:proofErr w:type="spellEnd"/>
          </w:p>
        </w:tc>
        <w:tc>
          <w:tcPr>
            <w:tcW w:w="820" w:type="dxa"/>
            <w:tcBorders>
              <w:left w:val="nil"/>
              <w:right w:val="nil"/>
            </w:tcBorders>
          </w:tcPr>
          <w:p w14:paraId="3D451D20" w14:textId="632E0D36" w:rsidR="00BB4B75" w:rsidRPr="00D112CF" w:rsidRDefault="002364DC" w:rsidP="00CB2705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 w:rsidRPr="00D112CF">
              <w:rPr>
                <w:sz w:val="20"/>
                <w:szCs w:val="20"/>
              </w:rPr>
              <w:t>Front-office</w:t>
            </w:r>
            <w:proofErr w:type="spellEnd"/>
          </w:p>
        </w:tc>
        <w:tc>
          <w:tcPr>
            <w:tcW w:w="883" w:type="dxa"/>
            <w:tcBorders>
              <w:left w:val="nil"/>
            </w:tcBorders>
          </w:tcPr>
          <w:p w14:paraId="1F7B32BD" w14:textId="07665F6C" w:rsidR="00BB4B75" w:rsidRPr="00D112CF" w:rsidRDefault="002364DC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App mobile</w:t>
            </w:r>
          </w:p>
        </w:tc>
      </w:tr>
      <w:tr w:rsidR="00BB4B75" w14:paraId="735F36C8" w14:textId="77777777" w:rsidTr="00D112CF">
        <w:tc>
          <w:tcPr>
            <w:tcW w:w="1344" w:type="dxa"/>
          </w:tcPr>
          <w:p w14:paraId="0A507714" w14:textId="5BE8E168" w:rsidR="00BB4B75" w:rsidRPr="00D112CF" w:rsidRDefault="007416A0" w:rsidP="00CB2705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386" w:type="dxa"/>
          </w:tcPr>
          <w:p w14:paraId="4BF4F77B" w14:textId="4B910015" w:rsidR="00BB4B75" w:rsidRPr="00D112CF" w:rsidRDefault="008957CA" w:rsidP="00D112CF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Utilizador não autenticado</w:t>
            </w:r>
          </w:p>
        </w:tc>
        <w:tc>
          <w:tcPr>
            <w:tcW w:w="847" w:type="dxa"/>
          </w:tcPr>
          <w:p w14:paraId="0FC712E3" w14:textId="47E25429" w:rsidR="00BB4B75" w:rsidRPr="002364DC" w:rsidRDefault="007416A0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20" w:type="dxa"/>
          </w:tcPr>
          <w:p w14:paraId="632C42D7" w14:textId="21A191D4" w:rsidR="00BB4B75" w:rsidRPr="002364DC" w:rsidRDefault="00BB4B75" w:rsidP="00D112CF">
            <w:pPr>
              <w:pStyle w:val="PargrafodaLista"/>
              <w:ind w:left="0"/>
              <w:jc w:val="center"/>
            </w:pPr>
          </w:p>
        </w:tc>
        <w:tc>
          <w:tcPr>
            <w:tcW w:w="883" w:type="dxa"/>
          </w:tcPr>
          <w:p w14:paraId="340D0AAC" w14:textId="2416432F" w:rsidR="00BB4B75" w:rsidRPr="002364DC" w:rsidRDefault="00BB4B75" w:rsidP="00D112CF">
            <w:pPr>
              <w:pStyle w:val="PargrafodaLista"/>
              <w:ind w:left="0"/>
              <w:jc w:val="center"/>
            </w:pPr>
          </w:p>
        </w:tc>
      </w:tr>
      <w:tr w:rsidR="002364DC" w14:paraId="6C520777" w14:textId="77777777" w:rsidTr="00D112CF">
        <w:tc>
          <w:tcPr>
            <w:tcW w:w="1344" w:type="dxa"/>
          </w:tcPr>
          <w:p w14:paraId="4C7CF0E6" w14:textId="61B557E8" w:rsidR="002364DC" w:rsidRPr="00D112CF" w:rsidRDefault="007416A0" w:rsidP="00CB2705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Funcionario</w:t>
            </w:r>
            <w:proofErr w:type="spellEnd"/>
          </w:p>
        </w:tc>
        <w:tc>
          <w:tcPr>
            <w:tcW w:w="4386" w:type="dxa"/>
          </w:tcPr>
          <w:p w14:paraId="703288BC" w14:textId="04B9750C" w:rsidR="00C66A03" w:rsidRPr="00D112CF" w:rsidRDefault="00C66A03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Gestão do </w:t>
            </w:r>
            <w:proofErr w:type="spellStart"/>
            <w:r>
              <w:rPr>
                <w:sz w:val="20"/>
                <w:szCs w:val="20"/>
              </w:rPr>
              <w:t>backoffic</w:t>
            </w:r>
            <w:r w:rsidR="005C3F60">
              <w:rPr>
                <w:sz w:val="20"/>
                <w:szCs w:val="20"/>
              </w:rPr>
              <w:t>e</w:t>
            </w:r>
            <w:proofErr w:type="spellEnd"/>
          </w:p>
        </w:tc>
        <w:tc>
          <w:tcPr>
            <w:tcW w:w="847" w:type="dxa"/>
          </w:tcPr>
          <w:p w14:paraId="5DB484B0" w14:textId="4C985773" w:rsidR="002364DC" w:rsidRPr="002364DC" w:rsidRDefault="00D112CF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20" w:type="dxa"/>
          </w:tcPr>
          <w:p w14:paraId="71533F75" w14:textId="77777777" w:rsidR="002364DC" w:rsidRPr="002364DC" w:rsidRDefault="002364DC" w:rsidP="00D112CF">
            <w:pPr>
              <w:pStyle w:val="PargrafodaLista"/>
              <w:ind w:left="0"/>
              <w:jc w:val="center"/>
            </w:pPr>
          </w:p>
        </w:tc>
        <w:tc>
          <w:tcPr>
            <w:tcW w:w="883" w:type="dxa"/>
          </w:tcPr>
          <w:p w14:paraId="21B65E72" w14:textId="77777777" w:rsidR="002364DC" w:rsidRPr="002364DC" w:rsidRDefault="002364DC" w:rsidP="00D112CF">
            <w:pPr>
              <w:pStyle w:val="PargrafodaLista"/>
              <w:ind w:left="0"/>
              <w:jc w:val="center"/>
            </w:pPr>
          </w:p>
        </w:tc>
      </w:tr>
      <w:tr w:rsidR="00BB4B75" w14:paraId="64A75A90" w14:textId="77777777" w:rsidTr="00D112CF">
        <w:tc>
          <w:tcPr>
            <w:tcW w:w="1344" w:type="dxa"/>
          </w:tcPr>
          <w:p w14:paraId="26C58FBE" w14:textId="46D08099" w:rsidR="00BB4B75" w:rsidRPr="00D112CF" w:rsidRDefault="007416A0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4386" w:type="dxa"/>
          </w:tcPr>
          <w:p w14:paraId="042833E2" w14:textId="36B390CE" w:rsidR="00BB4B75" w:rsidRPr="00D112CF" w:rsidRDefault="00EE73DF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 xml:space="preserve">Editar </w:t>
            </w:r>
            <w:r w:rsidR="00F10AB2">
              <w:rPr>
                <w:sz w:val="20"/>
                <w:szCs w:val="20"/>
              </w:rPr>
              <w:t>os conteúdos do site</w:t>
            </w:r>
          </w:p>
        </w:tc>
        <w:tc>
          <w:tcPr>
            <w:tcW w:w="847" w:type="dxa"/>
          </w:tcPr>
          <w:p w14:paraId="155B2000" w14:textId="50C375EC" w:rsidR="00BB4B75" w:rsidRPr="002364DC" w:rsidRDefault="00BB4B75" w:rsidP="00D112CF">
            <w:pPr>
              <w:pStyle w:val="PargrafodaLista"/>
              <w:ind w:left="0"/>
              <w:jc w:val="center"/>
            </w:pPr>
          </w:p>
        </w:tc>
        <w:tc>
          <w:tcPr>
            <w:tcW w:w="820" w:type="dxa"/>
          </w:tcPr>
          <w:p w14:paraId="63E74AA2" w14:textId="758FAE15" w:rsidR="00BB4B75" w:rsidRPr="002364DC" w:rsidRDefault="007416A0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83" w:type="dxa"/>
          </w:tcPr>
          <w:p w14:paraId="3B271041" w14:textId="051C16C1" w:rsidR="00BB4B75" w:rsidRPr="002364DC" w:rsidRDefault="007416A0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BB4B75" w14:paraId="3FFE4471" w14:textId="77777777" w:rsidTr="00D112CF">
        <w:tc>
          <w:tcPr>
            <w:tcW w:w="1344" w:type="dxa"/>
          </w:tcPr>
          <w:p w14:paraId="034A350F" w14:textId="31583866" w:rsidR="00BB4B75" w:rsidRPr="00D112CF" w:rsidRDefault="002364DC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Membro</w:t>
            </w:r>
          </w:p>
        </w:tc>
        <w:tc>
          <w:tcPr>
            <w:tcW w:w="4386" w:type="dxa"/>
          </w:tcPr>
          <w:p w14:paraId="50E245C2" w14:textId="41BE2596" w:rsidR="00BB4B75" w:rsidRPr="00D112CF" w:rsidRDefault="008957CA" w:rsidP="00CB2705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Utilizador Auten</w:t>
            </w:r>
            <w:r w:rsidR="00233C08">
              <w:rPr>
                <w:sz w:val="20"/>
                <w:szCs w:val="20"/>
              </w:rPr>
              <w:t>ticado</w:t>
            </w:r>
          </w:p>
        </w:tc>
        <w:tc>
          <w:tcPr>
            <w:tcW w:w="847" w:type="dxa"/>
          </w:tcPr>
          <w:p w14:paraId="139AFDFF" w14:textId="77777777" w:rsidR="00BB4B75" w:rsidRPr="002364DC" w:rsidRDefault="00BB4B75" w:rsidP="00D112CF">
            <w:pPr>
              <w:pStyle w:val="PargrafodaLista"/>
              <w:ind w:left="0"/>
              <w:jc w:val="center"/>
            </w:pPr>
          </w:p>
        </w:tc>
        <w:tc>
          <w:tcPr>
            <w:tcW w:w="820" w:type="dxa"/>
          </w:tcPr>
          <w:p w14:paraId="3C0ED3F0" w14:textId="2104EF14" w:rsidR="00BB4B75" w:rsidRPr="002364DC" w:rsidRDefault="00D112CF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83" w:type="dxa"/>
          </w:tcPr>
          <w:p w14:paraId="1FE56FC9" w14:textId="2A2512F6" w:rsidR="00BB4B75" w:rsidRPr="002364DC" w:rsidRDefault="00D112CF" w:rsidP="00D112CF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</w:tbl>
    <w:p w14:paraId="511C2FA0" w14:textId="77777777" w:rsidR="00835680" w:rsidRDefault="00835680" w:rsidP="00835680">
      <w:pPr>
        <w:pStyle w:val="Legenda"/>
        <w:keepNext/>
        <w:ind w:left="568" w:firstLine="360"/>
        <w:jc w:val="both"/>
        <w:rPr>
          <w:b w:val="0"/>
          <w:bCs/>
        </w:rPr>
      </w:pPr>
    </w:p>
    <w:p w14:paraId="4623629C" w14:textId="77777777" w:rsidR="00F403B4" w:rsidRDefault="00F403B4" w:rsidP="00F403B4">
      <w:pPr>
        <w:pStyle w:val="Corpodetexto"/>
      </w:pPr>
    </w:p>
    <w:p w14:paraId="27BC8F1E" w14:textId="77777777" w:rsidR="00F403B4" w:rsidRDefault="00F403B4" w:rsidP="00F403B4">
      <w:pPr>
        <w:pStyle w:val="Corpodetexto"/>
      </w:pPr>
    </w:p>
    <w:p w14:paraId="6F37CA48" w14:textId="7DF6DEBC" w:rsidR="00835680" w:rsidRPr="0023765C" w:rsidRDefault="00835680" w:rsidP="005E18AA">
      <w:pPr>
        <w:pStyle w:val="Legenda"/>
        <w:ind w:left="360" w:firstLine="360"/>
        <w:jc w:val="both"/>
        <w:rPr>
          <w:b w:val="0"/>
          <w:bCs/>
          <w:lang w:val="pt-PT"/>
        </w:rPr>
      </w:pPr>
      <w:r>
        <w:t xml:space="preserve"> </w:t>
      </w:r>
      <w:bookmarkStart w:id="7" w:name="_Toc233651158"/>
      <w:proofErr w:type="spellStart"/>
      <w:r w:rsidR="005E18AA">
        <w:t>Tabela</w:t>
      </w:r>
      <w:proofErr w:type="spellEnd"/>
      <w:r w:rsidR="005E18AA">
        <w:t xml:space="preserve"> </w:t>
      </w:r>
      <w:r w:rsidR="005E18AA">
        <w:fldChar w:fldCharType="begin"/>
      </w:r>
      <w:r w:rsidR="005E18AA">
        <w:instrText xml:space="preserve"> SEQ Tabela \* ARABIC </w:instrText>
      </w:r>
      <w:r w:rsidR="005E18AA">
        <w:fldChar w:fldCharType="separate"/>
      </w:r>
      <w:r w:rsidR="00DB20C7">
        <w:rPr>
          <w:noProof/>
        </w:rPr>
        <w:t>2</w:t>
      </w:r>
      <w:r w:rsidR="005E18AA">
        <w:fldChar w:fldCharType="end"/>
      </w:r>
      <w:r w:rsidR="005E18AA">
        <w:t xml:space="preserve"> </w:t>
      </w:r>
      <w:proofErr w:type="gramStart"/>
      <w:r w:rsidR="005E18AA">
        <w:t xml:space="preserve">- </w:t>
      </w:r>
      <w:r w:rsidR="005E18AA" w:rsidRPr="00BF5939">
        <w:t xml:space="preserve"> </w:t>
      </w:r>
      <w:proofErr w:type="spellStart"/>
      <w:r w:rsidR="005E18AA" w:rsidRPr="00BF5939">
        <w:t>Requisitos</w:t>
      </w:r>
      <w:proofErr w:type="spellEnd"/>
      <w:proofErr w:type="gramEnd"/>
      <w:r w:rsidR="005E18AA" w:rsidRPr="00BF5939">
        <w:t xml:space="preserve"> </w:t>
      </w:r>
      <w:proofErr w:type="spellStart"/>
      <w:r w:rsidR="005E18AA" w:rsidRPr="00BF5939">
        <w:t>funcionais</w:t>
      </w:r>
      <w:proofErr w:type="spellEnd"/>
      <w:r w:rsidR="005E18AA" w:rsidRPr="00BF5939">
        <w:t xml:space="preserve"> Front Office</w:t>
      </w:r>
      <w:bookmarkEnd w:id="7"/>
    </w:p>
    <w:tbl>
      <w:tblPr>
        <w:tblStyle w:val="TabelacomGrelha"/>
        <w:tblW w:w="9163" w:type="dxa"/>
        <w:tblInd w:w="928" w:type="dxa"/>
        <w:tblLook w:val="04A0" w:firstRow="1" w:lastRow="0" w:firstColumn="1" w:lastColumn="0" w:noHBand="0" w:noVBand="1"/>
      </w:tblPr>
      <w:tblGrid>
        <w:gridCol w:w="1221"/>
        <w:gridCol w:w="3979"/>
        <w:gridCol w:w="917"/>
        <w:gridCol w:w="1183"/>
        <w:gridCol w:w="924"/>
        <w:gridCol w:w="939"/>
      </w:tblGrid>
      <w:tr w:rsidR="00835680" w14:paraId="314F85BB" w14:textId="5971E320" w:rsidTr="000C197F">
        <w:tc>
          <w:tcPr>
            <w:tcW w:w="1315" w:type="dxa"/>
            <w:tcBorders>
              <w:right w:val="nil"/>
            </w:tcBorders>
          </w:tcPr>
          <w:p w14:paraId="4A581295" w14:textId="77777777" w:rsidR="00835680" w:rsidRPr="00D112CF" w:rsidRDefault="00835680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Role</w:t>
            </w:r>
          </w:p>
        </w:tc>
        <w:tc>
          <w:tcPr>
            <w:tcW w:w="4259" w:type="dxa"/>
            <w:tcBorders>
              <w:left w:val="nil"/>
              <w:right w:val="nil"/>
            </w:tcBorders>
          </w:tcPr>
          <w:p w14:paraId="2FCDC3A8" w14:textId="77777777" w:rsidR="00835680" w:rsidRPr="00D112CF" w:rsidRDefault="00835680">
            <w:pPr>
              <w:pStyle w:val="PargrafodaLista"/>
              <w:ind w:left="0"/>
              <w:rPr>
                <w:sz w:val="20"/>
                <w:szCs w:val="20"/>
              </w:rPr>
            </w:pPr>
            <w:r w:rsidRPr="00D112CF">
              <w:rPr>
                <w:sz w:val="20"/>
                <w:szCs w:val="20"/>
              </w:rPr>
              <w:t>Descrição</w:t>
            </w:r>
          </w:p>
        </w:tc>
        <w:tc>
          <w:tcPr>
            <w:tcW w:w="939" w:type="dxa"/>
            <w:tcBorders>
              <w:left w:val="nil"/>
              <w:right w:val="nil"/>
            </w:tcBorders>
          </w:tcPr>
          <w:p w14:paraId="03D7E298" w14:textId="15D4F2FE" w:rsidR="00835680" w:rsidRPr="00D112CF" w:rsidRDefault="007416A0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818" w:type="dxa"/>
            <w:tcBorders>
              <w:left w:val="nil"/>
              <w:right w:val="nil"/>
            </w:tcBorders>
          </w:tcPr>
          <w:p w14:paraId="0C1C9D8A" w14:textId="748BD298" w:rsidR="00835680" w:rsidRPr="00D112CF" w:rsidRDefault="007416A0">
            <w:pPr>
              <w:pStyle w:val="PargrafodaLista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Funcionario</w:t>
            </w:r>
            <w:proofErr w:type="spellEnd"/>
          </w:p>
        </w:tc>
        <w:tc>
          <w:tcPr>
            <w:tcW w:w="927" w:type="dxa"/>
            <w:tcBorders>
              <w:left w:val="nil"/>
            </w:tcBorders>
          </w:tcPr>
          <w:p w14:paraId="40D47313" w14:textId="191E357A" w:rsidR="00835680" w:rsidRPr="00D112CF" w:rsidRDefault="007416A0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Membro</w:t>
            </w:r>
          </w:p>
        </w:tc>
        <w:tc>
          <w:tcPr>
            <w:tcW w:w="905" w:type="dxa"/>
          </w:tcPr>
          <w:p w14:paraId="012326CF" w14:textId="250F7CB0" w:rsidR="00835680" w:rsidRPr="00D112CF" w:rsidRDefault="007416A0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Visitante</w:t>
            </w:r>
          </w:p>
        </w:tc>
      </w:tr>
      <w:tr w:rsidR="00835680" w14:paraId="242E6484" w14:textId="1B52095F" w:rsidTr="000C197F">
        <w:tc>
          <w:tcPr>
            <w:tcW w:w="1315" w:type="dxa"/>
          </w:tcPr>
          <w:p w14:paraId="52CA2B01" w14:textId="3E990D34" w:rsidR="00835680" w:rsidRPr="00D112CF" w:rsidRDefault="006476F4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0C197F">
              <w:rPr>
                <w:sz w:val="20"/>
                <w:szCs w:val="20"/>
              </w:rPr>
              <w:t>F-FO-01</w:t>
            </w:r>
          </w:p>
        </w:tc>
        <w:tc>
          <w:tcPr>
            <w:tcW w:w="4259" w:type="dxa"/>
          </w:tcPr>
          <w:p w14:paraId="30E09790" w14:textId="2D2C7027" w:rsidR="00835680" w:rsidRPr="003E30F7" w:rsidRDefault="003E30F7">
            <w:pPr>
              <w:pStyle w:val="PargrafodaLista"/>
              <w:ind w:left="0"/>
              <w:rPr>
                <w:sz w:val="20"/>
                <w:szCs w:val="20"/>
              </w:rPr>
            </w:pPr>
            <w:r w:rsidRPr="003E30F7">
              <w:rPr>
                <w:sz w:val="20"/>
                <w:szCs w:val="20"/>
              </w:rPr>
              <w:t>Pesquisar jogos</w:t>
            </w:r>
          </w:p>
        </w:tc>
        <w:tc>
          <w:tcPr>
            <w:tcW w:w="939" w:type="dxa"/>
          </w:tcPr>
          <w:p w14:paraId="33232CC1" w14:textId="77777777" w:rsidR="00835680" w:rsidRPr="002364DC" w:rsidRDefault="00835680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6778BFDA" w14:textId="53255C66" w:rsidR="00835680" w:rsidRPr="002364DC" w:rsidRDefault="00835680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1E6502F0" w14:textId="5B56970F" w:rsidR="00835680" w:rsidRPr="002364DC" w:rsidRDefault="00835680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353E51FC" w14:textId="07367167" w:rsidR="00835680" w:rsidRDefault="004C6A70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113CA3" w14:paraId="344D7C8A" w14:textId="7EAE2B02" w:rsidTr="000C197F">
        <w:tc>
          <w:tcPr>
            <w:tcW w:w="1315" w:type="dxa"/>
          </w:tcPr>
          <w:p w14:paraId="22D2DFB1" w14:textId="58F5A9EA" w:rsidR="00113CA3" w:rsidRPr="00D112CF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RF-FO-02</w:t>
            </w:r>
          </w:p>
        </w:tc>
        <w:tc>
          <w:tcPr>
            <w:tcW w:w="4259" w:type="dxa"/>
          </w:tcPr>
          <w:p w14:paraId="0EDC4493" w14:textId="00571F03" w:rsidR="00113CA3" w:rsidRPr="00D112CF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 w:rsidRPr="00056E11">
              <w:rPr>
                <w:sz w:val="20"/>
                <w:szCs w:val="18"/>
              </w:rPr>
              <w:t>Avaliar Jogos</w:t>
            </w:r>
          </w:p>
        </w:tc>
        <w:tc>
          <w:tcPr>
            <w:tcW w:w="939" w:type="dxa"/>
          </w:tcPr>
          <w:p w14:paraId="333F6284" w14:textId="7AFCCAB2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21B334C0" w14:textId="6690915C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72FB7892" w14:textId="4C852B84" w:rsidR="00113CA3" w:rsidRPr="002364DC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05" w:type="dxa"/>
          </w:tcPr>
          <w:p w14:paraId="7AB4F00C" w14:textId="7A764755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</w:tr>
      <w:tr w:rsidR="00113CA3" w14:paraId="0F138902" w14:textId="4326B60E" w:rsidTr="000C197F">
        <w:tc>
          <w:tcPr>
            <w:tcW w:w="1315" w:type="dxa"/>
          </w:tcPr>
          <w:p w14:paraId="1BAF8B95" w14:textId="6A1F99A7" w:rsidR="00113CA3" w:rsidRPr="00D112CF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RF-FO-03</w:t>
            </w:r>
          </w:p>
        </w:tc>
        <w:tc>
          <w:tcPr>
            <w:tcW w:w="4259" w:type="dxa"/>
          </w:tcPr>
          <w:p w14:paraId="388A979D" w14:textId="0F423AE4" w:rsidR="00113CA3" w:rsidRPr="00D112CF" w:rsidRDefault="00D97D62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</w:rPr>
              <w:t>Votar no Jogo do Ano</w:t>
            </w:r>
          </w:p>
        </w:tc>
        <w:tc>
          <w:tcPr>
            <w:tcW w:w="939" w:type="dxa"/>
          </w:tcPr>
          <w:p w14:paraId="37E73CA0" w14:textId="4A7E234B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3D0D90C1" w14:textId="7B9D8F54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4C7712A8" w14:textId="17FED00B" w:rsidR="00113CA3" w:rsidRPr="002364DC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05" w:type="dxa"/>
          </w:tcPr>
          <w:p w14:paraId="3F22FD98" w14:textId="15A1C7AF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</w:tr>
      <w:tr w:rsidR="00113CA3" w14:paraId="06CF4D8D" w14:textId="3383E3EB" w:rsidTr="000C197F">
        <w:tc>
          <w:tcPr>
            <w:tcW w:w="1315" w:type="dxa"/>
          </w:tcPr>
          <w:p w14:paraId="7B7BBA42" w14:textId="664B3DDC" w:rsidR="00113CA3" w:rsidRPr="00D112CF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RF-FO-04</w:t>
            </w:r>
          </w:p>
        </w:tc>
        <w:tc>
          <w:tcPr>
            <w:tcW w:w="4259" w:type="dxa"/>
          </w:tcPr>
          <w:p w14:paraId="54A58071" w14:textId="057DA9B9" w:rsidR="00113CA3" w:rsidRPr="00D112CF" w:rsidRDefault="00BB2328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</w:rPr>
              <w:t>Adicionar Jogos aos Favoritos</w:t>
            </w:r>
          </w:p>
        </w:tc>
        <w:tc>
          <w:tcPr>
            <w:tcW w:w="939" w:type="dxa"/>
          </w:tcPr>
          <w:p w14:paraId="6C3D62AA" w14:textId="77777777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09FEF804" w14:textId="307B0C8F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157D666E" w14:textId="1765CA57" w:rsidR="00113CA3" w:rsidRPr="002364DC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05" w:type="dxa"/>
          </w:tcPr>
          <w:p w14:paraId="65CB6DFC" w14:textId="1F18CDF4" w:rsidR="00113CA3" w:rsidRDefault="00113CA3" w:rsidP="00113CA3">
            <w:pPr>
              <w:pStyle w:val="PargrafodaLista"/>
              <w:ind w:left="0"/>
              <w:jc w:val="center"/>
            </w:pPr>
          </w:p>
        </w:tc>
      </w:tr>
      <w:tr w:rsidR="00113CA3" w14:paraId="5A05DF36" w14:textId="77777777" w:rsidTr="000C197F">
        <w:tc>
          <w:tcPr>
            <w:tcW w:w="1315" w:type="dxa"/>
          </w:tcPr>
          <w:p w14:paraId="75C1C11D" w14:textId="24DE517A" w:rsidR="00113CA3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RF-FO-05</w:t>
            </w:r>
          </w:p>
        </w:tc>
        <w:tc>
          <w:tcPr>
            <w:tcW w:w="4259" w:type="dxa"/>
          </w:tcPr>
          <w:p w14:paraId="251A6867" w14:textId="48A88992" w:rsidR="00113CA3" w:rsidRPr="0023765C" w:rsidRDefault="001473E3" w:rsidP="00113CA3">
            <w:pPr>
              <w:rPr>
                <w:sz w:val="20"/>
                <w:szCs w:val="20"/>
                <w:lang w:val="pt-PT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  <w:lang w:val="pt-PT"/>
              </w:rPr>
              <w:t>Registar Conta / Login</w:t>
            </w:r>
          </w:p>
        </w:tc>
        <w:tc>
          <w:tcPr>
            <w:tcW w:w="939" w:type="dxa"/>
          </w:tcPr>
          <w:p w14:paraId="0123FC6E" w14:textId="77777777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5C97C699" w14:textId="591908FF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45AAD617" w14:textId="04D228C6" w:rsidR="00113CA3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05" w:type="dxa"/>
          </w:tcPr>
          <w:p w14:paraId="45E414FC" w14:textId="0D72E17D" w:rsidR="00113CA3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113CA3" w14:paraId="35561E12" w14:textId="77777777" w:rsidTr="000C197F">
        <w:tc>
          <w:tcPr>
            <w:tcW w:w="1315" w:type="dxa"/>
          </w:tcPr>
          <w:p w14:paraId="1BFEF0F6" w14:textId="0AA2BED1" w:rsidR="00113CA3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RF-BO-01</w:t>
            </w:r>
          </w:p>
        </w:tc>
        <w:tc>
          <w:tcPr>
            <w:tcW w:w="4259" w:type="dxa"/>
          </w:tcPr>
          <w:p w14:paraId="1E6EDAEC" w14:textId="06BC506D" w:rsidR="00113CA3" w:rsidRPr="00D112CF" w:rsidRDefault="00863015" w:rsidP="00113CA3">
            <w:pPr>
              <w:pStyle w:val="PargrafodaLista"/>
              <w:ind w:left="0"/>
              <w:jc w:val="left"/>
              <w:rPr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</w:rPr>
              <w:t>Visualizar Página de Gostos dos Clientes</w:t>
            </w:r>
          </w:p>
        </w:tc>
        <w:tc>
          <w:tcPr>
            <w:tcW w:w="939" w:type="dxa"/>
          </w:tcPr>
          <w:p w14:paraId="1DD14323" w14:textId="77777777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0009606C" w14:textId="76208847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02C4C663" w14:textId="7E1FE5C1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51FB6B74" w14:textId="28BE142D" w:rsidR="00113CA3" w:rsidRDefault="007416A0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</w:tr>
      <w:tr w:rsidR="00113CA3" w14:paraId="63ED0158" w14:textId="77777777" w:rsidTr="000C197F">
        <w:tc>
          <w:tcPr>
            <w:tcW w:w="1315" w:type="dxa"/>
          </w:tcPr>
          <w:p w14:paraId="56554609" w14:textId="5E0335C1" w:rsidR="00113CA3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RF-BO-02</w:t>
            </w:r>
          </w:p>
        </w:tc>
        <w:tc>
          <w:tcPr>
            <w:tcW w:w="4259" w:type="dxa"/>
          </w:tcPr>
          <w:p w14:paraId="206CA036" w14:textId="4BB3E8E7" w:rsidR="00113CA3" w:rsidRPr="00D112CF" w:rsidRDefault="004C4F42" w:rsidP="00113CA3">
            <w:pPr>
              <w:pStyle w:val="PargrafodaLista"/>
              <w:ind w:left="0"/>
              <w:jc w:val="left"/>
              <w:rPr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</w:rPr>
              <w:t>Gerar Relatórios de Votação</w:t>
            </w:r>
          </w:p>
        </w:tc>
        <w:tc>
          <w:tcPr>
            <w:tcW w:w="939" w:type="dxa"/>
          </w:tcPr>
          <w:p w14:paraId="024B0266" w14:textId="77777777" w:rsidR="00113CA3" w:rsidRPr="002364DC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818" w:type="dxa"/>
          </w:tcPr>
          <w:p w14:paraId="12A7C12C" w14:textId="160C6F8F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48AA7EB7" w14:textId="23EE0AC5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4FCC1922" w14:textId="77777777" w:rsidR="00113CA3" w:rsidRDefault="00113CA3" w:rsidP="00113CA3">
            <w:pPr>
              <w:pStyle w:val="PargrafodaLista"/>
              <w:ind w:left="0"/>
              <w:jc w:val="center"/>
            </w:pPr>
          </w:p>
        </w:tc>
      </w:tr>
      <w:tr w:rsidR="00113CA3" w14:paraId="5299A960" w14:textId="77777777" w:rsidTr="000C197F">
        <w:tc>
          <w:tcPr>
            <w:tcW w:w="1315" w:type="dxa"/>
          </w:tcPr>
          <w:p w14:paraId="02C42FDC" w14:textId="7E8529F9" w:rsidR="00113CA3" w:rsidRDefault="00113CA3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</w:t>
            </w:r>
            <w:r w:rsidR="007416A0">
              <w:rPr>
                <w:sz w:val="20"/>
                <w:szCs w:val="20"/>
              </w:rPr>
              <w:t>AM</w:t>
            </w:r>
            <w:r>
              <w:rPr>
                <w:sz w:val="20"/>
                <w:szCs w:val="20"/>
              </w:rPr>
              <w:t>-0</w:t>
            </w:r>
            <w:r w:rsidR="007416A0">
              <w:rPr>
                <w:sz w:val="20"/>
                <w:szCs w:val="20"/>
              </w:rPr>
              <w:t>1</w:t>
            </w:r>
          </w:p>
        </w:tc>
        <w:tc>
          <w:tcPr>
            <w:tcW w:w="4259" w:type="dxa"/>
          </w:tcPr>
          <w:p w14:paraId="3B6CCC43" w14:textId="116C544E" w:rsidR="00113CA3" w:rsidRPr="00D112CF" w:rsidRDefault="00B61EA6" w:rsidP="00113CA3">
            <w:pPr>
              <w:pStyle w:val="PargrafodaLista"/>
              <w:ind w:left="0"/>
              <w:jc w:val="left"/>
              <w:rPr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18"/>
              </w:rPr>
              <w:t>Gerir Contas de Funcionários</w:t>
            </w:r>
          </w:p>
        </w:tc>
        <w:tc>
          <w:tcPr>
            <w:tcW w:w="939" w:type="dxa"/>
          </w:tcPr>
          <w:p w14:paraId="57E4E8CD" w14:textId="2A62A239" w:rsidR="00113CA3" w:rsidRPr="002364DC" w:rsidRDefault="007416A0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18" w:type="dxa"/>
          </w:tcPr>
          <w:p w14:paraId="03C3F5BD" w14:textId="6F7242A4" w:rsidR="00113CA3" w:rsidRDefault="00113CA3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27" w:type="dxa"/>
          </w:tcPr>
          <w:p w14:paraId="0FB71168" w14:textId="77777777" w:rsidR="00113CA3" w:rsidRDefault="00113CA3" w:rsidP="00113CA3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7D2369AA" w14:textId="77777777" w:rsidR="00113CA3" w:rsidRDefault="00113CA3" w:rsidP="00113CA3">
            <w:pPr>
              <w:pStyle w:val="PargrafodaLista"/>
              <w:ind w:left="0"/>
              <w:jc w:val="center"/>
            </w:pPr>
          </w:p>
        </w:tc>
      </w:tr>
      <w:tr w:rsidR="00B61EA6" w14:paraId="0F56FF87" w14:textId="77777777" w:rsidTr="000C197F">
        <w:tc>
          <w:tcPr>
            <w:tcW w:w="1315" w:type="dxa"/>
          </w:tcPr>
          <w:p w14:paraId="1AD72896" w14:textId="1886D3F5" w:rsidR="00B61EA6" w:rsidRDefault="007416A0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RF-AM-0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259" w:type="dxa"/>
          </w:tcPr>
          <w:p w14:paraId="4B3CB1D9" w14:textId="030767A0" w:rsidR="00B61EA6" w:rsidRPr="00056E11" w:rsidRDefault="004D4C73" w:rsidP="00113CA3">
            <w:pPr>
              <w:pStyle w:val="PargrafodaLista"/>
              <w:ind w:left="0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20"/>
              </w:rPr>
              <w:t>Configurar Períodos de Votação</w:t>
            </w:r>
          </w:p>
        </w:tc>
        <w:tc>
          <w:tcPr>
            <w:tcW w:w="939" w:type="dxa"/>
          </w:tcPr>
          <w:p w14:paraId="727FA3E0" w14:textId="40D79B03" w:rsidR="00B61EA6" w:rsidRPr="002364DC" w:rsidRDefault="007416A0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18" w:type="dxa"/>
          </w:tcPr>
          <w:p w14:paraId="25BEC49C" w14:textId="77777777" w:rsidR="00B61EA6" w:rsidRDefault="00B61EA6" w:rsidP="00113CA3">
            <w:pPr>
              <w:pStyle w:val="PargrafodaLista"/>
              <w:ind w:left="0"/>
              <w:jc w:val="center"/>
            </w:pPr>
          </w:p>
        </w:tc>
        <w:tc>
          <w:tcPr>
            <w:tcW w:w="927" w:type="dxa"/>
          </w:tcPr>
          <w:p w14:paraId="22894E72" w14:textId="77777777" w:rsidR="00B61EA6" w:rsidRDefault="00B61EA6" w:rsidP="00113CA3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0893209E" w14:textId="77777777" w:rsidR="00B61EA6" w:rsidRDefault="00B61EA6" w:rsidP="00113CA3">
            <w:pPr>
              <w:pStyle w:val="PargrafodaLista"/>
              <w:ind w:left="0"/>
              <w:jc w:val="center"/>
            </w:pPr>
          </w:p>
        </w:tc>
      </w:tr>
      <w:tr w:rsidR="00B61EA6" w14:paraId="66D8B6A0" w14:textId="77777777" w:rsidTr="000C197F">
        <w:tc>
          <w:tcPr>
            <w:tcW w:w="1315" w:type="dxa"/>
          </w:tcPr>
          <w:p w14:paraId="7E3E3729" w14:textId="013A001D" w:rsidR="00B61EA6" w:rsidRDefault="007416A0" w:rsidP="00113CA3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RF-AM-0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4259" w:type="dxa"/>
          </w:tcPr>
          <w:p w14:paraId="33D728F0" w14:textId="00B12E79" w:rsidR="00B61EA6" w:rsidRPr="00056E11" w:rsidRDefault="00056E11" w:rsidP="00113CA3">
            <w:pPr>
              <w:pStyle w:val="PargrafodaLista"/>
              <w:ind w:left="0"/>
              <w:jc w:val="left"/>
              <w:rPr>
                <w:rFonts w:ascii="Calibri" w:eastAsia="Calibri" w:hAnsi="Calibri" w:cs="Calibri"/>
                <w:sz w:val="20"/>
                <w:szCs w:val="20"/>
              </w:rPr>
            </w:pPr>
            <w:r w:rsidRPr="00056E11">
              <w:rPr>
                <w:rFonts w:ascii="Calibri" w:eastAsia="Calibri" w:hAnsi="Calibri" w:cs="Calibri"/>
                <w:sz w:val="20"/>
                <w:szCs w:val="20"/>
              </w:rPr>
              <w:t>Eliminar Conteúdo/Comentários Inapropriados</w:t>
            </w:r>
          </w:p>
        </w:tc>
        <w:tc>
          <w:tcPr>
            <w:tcW w:w="939" w:type="dxa"/>
          </w:tcPr>
          <w:p w14:paraId="604A6191" w14:textId="42187F47" w:rsidR="00B61EA6" w:rsidRPr="002364DC" w:rsidRDefault="007416A0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818" w:type="dxa"/>
          </w:tcPr>
          <w:p w14:paraId="208DE479" w14:textId="24F64045" w:rsidR="00B61EA6" w:rsidRDefault="007416A0" w:rsidP="00113CA3">
            <w:pPr>
              <w:pStyle w:val="PargrafodaLista"/>
              <w:ind w:left="0"/>
              <w:jc w:val="center"/>
            </w:pPr>
            <w:r>
              <w:t>X</w:t>
            </w:r>
          </w:p>
        </w:tc>
        <w:tc>
          <w:tcPr>
            <w:tcW w:w="927" w:type="dxa"/>
          </w:tcPr>
          <w:p w14:paraId="7E82C5E7" w14:textId="77777777" w:rsidR="00B61EA6" w:rsidRDefault="00B61EA6" w:rsidP="00113CA3">
            <w:pPr>
              <w:pStyle w:val="PargrafodaLista"/>
              <w:ind w:left="0"/>
              <w:jc w:val="center"/>
            </w:pPr>
          </w:p>
        </w:tc>
        <w:tc>
          <w:tcPr>
            <w:tcW w:w="905" w:type="dxa"/>
          </w:tcPr>
          <w:p w14:paraId="79EF27D9" w14:textId="77777777" w:rsidR="00B61EA6" w:rsidRDefault="00B61EA6" w:rsidP="00113CA3">
            <w:pPr>
              <w:pStyle w:val="PargrafodaLista"/>
              <w:ind w:left="0"/>
              <w:jc w:val="center"/>
            </w:pPr>
          </w:p>
        </w:tc>
      </w:tr>
    </w:tbl>
    <w:p w14:paraId="54D0D965" w14:textId="77777777" w:rsidR="00CB2705" w:rsidRPr="00EE60EA" w:rsidRDefault="00CB2705" w:rsidP="00CB2705">
      <w:pPr>
        <w:pStyle w:val="PargrafodaLista"/>
        <w:ind w:left="928"/>
        <w:rPr>
          <w:b/>
          <w:bCs/>
        </w:rPr>
      </w:pPr>
    </w:p>
    <w:p w14:paraId="3B8AA124" w14:textId="77777777" w:rsidR="00F403B4" w:rsidRDefault="00F64C1A" w:rsidP="00F64C1A">
      <w:pPr>
        <w:pStyle w:val="Legenda"/>
        <w:ind w:left="720"/>
        <w:jc w:val="both"/>
      </w:pPr>
      <w:r>
        <w:t xml:space="preserve"> </w:t>
      </w:r>
    </w:p>
    <w:p w14:paraId="5BDFAD61" w14:textId="77777777" w:rsidR="00F403B4" w:rsidRDefault="00F403B4" w:rsidP="00F64C1A">
      <w:pPr>
        <w:pStyle w:val="Legenda"/>
        <w:ind w:left="720"/>
        <w:jc w:val="both"/>
      </w:pPr>
    </w:p>
    <w:p w14:paraId="6125CDBB" w14:textId="77777777" w:rsidR="00F403B4" w:rsidRDefault="00F403B4" w:rsidP="00F64C1A">
      <w:pPr>
        <w:pStyle w:val="Legenda"/>
        <w:ind w:left="720"/>
        <w:jc w:val="both"/>
      </w:pPr>
    </w:p>
    <w:p w14:paraId="309F6200" w14:textId="77777777" w:rsidR="00F403B4" w:rsidRDefault="00F403B4" w:rsidP="00F64C1A">
      <w:pPr>
        <w:pStyle w:val="Legenda"/>
        <w:ind w:left="720"/>
        <w:jc w:val="both"/>
      </w:pPr>
    </w:p>
    <w:p w14:paraId="74F46556" w14:textId="77777777" w:rsidR="00F403B4" w:rsidRDefault="00F403B4" w:rsidP="00F64C1A">
      <w:pPr>
        <w:pStyle w:val="Legenda"/>
        <w:ind w:left="720"/>
        <w:jc w:val="both"/>
      </w:pPr>
    </w:p>
    <w:p w14:paraId="116B123D" w14:textId="643567A5" w:rsidR="00F64C1A" w:rsidRDefault="00DB20C7" w:rsidP="00DB20C7">
      <w:pPr>
        <w:pStyle w:val="Legenda"/>
        <w:jc w:val="both"/>
        <w:rPr>
          <w:b w:val="0"/>
          <w:bCs/>
        </w:rPr>
      </w:pPr>
      <w:r>
        <w:t xml:space="preserve">       </w:t>
      </w:r>
      <w:r>
        <w:tab/>
      </w:r>
      <w:r>
        <w:tab/>
      </w:r>
      <w:bookmarkStart w:id="8" w:name="_Toc233651159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proofErr w:type="spellStart"/>
      <w:r w:rsidRPr="00D4072E">
        <w:t>Requisitos</w:t>
      </w:r>
      <w:proofErr w:type="spellEnd"/>
      <w:r w:rsidRPr="00D4072E">
        <w:t xml:space="preserve"> </w:t>
      </w:r>
      <w:proofErr w:type="spellStart"/>
      <w:r w:rsidRPr="00D4072E">
        <w:t>Não</w:t>
      </w:r>
      <w:proofErr w:type="spellEnd"/>
      <w:r w:rsidRPr="00D4072E">
        <w:t xml:space="preserve"> </w:t>
      </w:r>
      <w:proofErr w:type="spellStart"/>
      <w:r w:rsidRPr="00D4072E">
        <w:t>Funcionais</w:t>
      </w:r>
      <w:bookmarkEnd w:id="8"/>
      <w:proofErr w:type="spellEnd"/>
    </w:p>
    <w:tbl>
      <w:tblPr>
        <w:tblStyle w:val="TabelacomGrelha"/>
        <w:tblW w:w="7431" w:type="dxa"/>
        <w:tblInd w:w="928" w:type="dxa"/>
        <w:tblLook w:val="04A0" w:firstRow="1" w:lastRow="0" w:firstColumn="1" w:lastColumn="0" w:noHBand="0" w:noVBand="1"/>
      </w:tblPr>
      <w:tblGrid>
        <w:gridCol w:w="1149"/>
        <w:gridCol w:w="3518"/>
        <w:gridCol w:w="1629"/>
        <w:gridCol w:w="1135"/>
      </w:tblGrid>
      <w:tr w:rsidR="00F64C1A" w14:paraId="097E632B" w14:textId="77777777" w:rsidTr="00861328">
        <w:tc>
          <w:tcPr>
            <w:tcW w:w="1182" w:type="dxa"/>
            <w:tcBorders>
              <w:right w:val="nil"/>
            </w:tcBorders>
          </w:tcPr>
          <w:p w14:paraId="12D62225" w14:textId="5EE28818" w:rsidR="00F64C1A" w:rsidRPr="00D112CF" w:rsidRDefault="00F64C1A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3665" w:type="dxa"/>
            <w:tcBorders>
              <w:left w:val="nil"/>
              <w:right w:val="nil"/>
            </w:tcBorders>
          </w:tcPr>
          <w:p w14:paraId="3BE89C70" w14:textId="4CABE852" w:rsidR="00F64C1A" w:rsidRPr="00D112CF" w:rsidRDefault="00F64C1A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Requisitos</w:t>
            </w:r>
          </w:p>
        </w:tc>
        <w:tc>
          <w:tcPr>
            <w:tcW w:w="1443" w:type="dxa"/>
            <w:tcBorders>
              <w:left w:val="nil"/>
              <w:right w:val="nil"/>
            </w:tcBorders>
          </w:tcPr>
          <w:p w14:paraId="65C65AF6" w14:textId="53B4B51F" w:rsidR="00F64C1A" w:rsidRPr="00D112CF" w:rsidRDefault="00F64C1A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1141" w:type="dxa"/>
            <w:tcBorders>
              <w:left w:val="nil"/>
              <w:right w:val="single" w:sz="4" w:space="0" w:color="auto"/>
            </w:tcBorders>
          </w:tcPr>
          <w:p w14:paraId="059C8D40" w14:textId="462F049B" w:rsidR="00F64C1A" w:rsidRPr="00D112CF" w:rsidRDefault="00F64C1A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Prioridade</w:t>
            </w:r>
          </w:p>
        </w:tc>
      </w:tr>
      <w:tr w:rsidR="00F64C1A" w14:paraId="21FB0CE3" w14:textId="77777777" w:rsidTr="00861328">
        <w:tc>
          <w:tcPr>
            <w:tcW w:w="1182" w:type="dxa"/>
          </w:tcPr>
          <w:p w14:paraId="50AF2E87" w14:textId="4A1CCD0E" w:rsidR="00F64C1A" w:rsidRPr="00D112CF" w:rsidRDefault="00F64C1A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1439C0">
              <w:rPr>
                <w:sz w:val="20"/>
                <w:szCs w:val="20"/>
              </w:rPr>
              <w:t>NF</w:t>
            </w:r>
            <w:r>
              <w:rPr>
                <w:sz w:val="20"/>
                <w:szCs w:val="20"/>
              </w:rPr>
              <w:t>-01</w:t>
            </w:r>
          </w:p>
        </w:tc>
        <w:tc>
          <w:tcPr>
            <w:tcW w:w="3665" w:type="dxa"/>
          </w:tcPr>
          <w:p w14:paraId="6B98DCF0" w14:textId="613E7965" w:rsidR="00F64C1A" w:rsidRPr="00F403B4" w:rsidRDefault="00F403B4">
            <w:pPr>
              <w:pStyle w:val="PargrafodaLista"/>
              <w:ind w:left="0"/>
              <w:rPr>
                <w:sz w:val="20"/>
                <w:szCs w:val="20"/>
              </w:rPr>
            </w:pPr>
            <w:r w:rsidRPr="00F403B4">
              <w:rPr>
                <w:rFonts w:ascii="Calibri" w:eastAsia="Calibri" w:hAnsi="Calibri" w:cs="Calibri"/>
                <w:sz w:val="20"/>
                <w:szCs w:val="20"/>
              </w:rPr>
              <w:t>O sistema deve ser responsivo, permitindo a navegação fluida em dispositivos móveis (iOS/Android) e desktop.</w:t>
            </w:r>
          </w:p>
        </w:tc>
        <w:tc>
          <w:tcPr>
            <w:tcW w:w="1443" w:type="dxa"/>
          </w:tcPr>
          <w:p w14:paraId="6260D29B" w14:textId="36477D1F" w:rsidR="00F64C1A" w:rsidRPr="00475B9B" w:rsidRDefault="00475B9B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475B9B">
              <w:rPr>
                <w:sz w:val="20"/>
                <w:szCs w:val="20"/>
              </w:rPr>
              <w:t>Usabili</w:t>
            </w:r>
            <w:r w:rsidR="0023765C">
              <w:rPr>
                <w:sz w:val="20"/>
                <w:szCs w:val="20"/>
              </w:rPr>
              <w:t>d</w:t>
            </w:r>
            <w:r w:rsidRPr="00475B9B">
              <w:rPr>
                <w:sz w:val="20"/>
                <w:szCs w:val="20"/>
              </w:rPr>
              <w:t>ade</w:t>
            </w:r>
          </w:p>
        </w:tc>
        <w:tc>
          <w:tcPr>
            <w:tcW w:w="1141" w:type="dxa"/>
          </w:tcPr>
          <w:p w14:paraId="377C620B" w14:textId="66542E05" w:rsidR="00F64C1A" w:rsidRPr="00475B9B" w:rsidRDefault="00475B9B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475B9B">
              <w:rPr>
                <w:sz w:val="20"/>
                <w:szCs w:val="20"/>
              </w:rPr>
              <w:t>Alta</w:t>
            </w:r>
          </w:p>
        </w:tc>
      </w:tr>
      <w:tr w:rsidR="00F64C1A" w14:paraId="33020EBE" w14:textId="77777777" w:rsidTr="00861328">
        <w:tc>
          <w:tcPr>
            <w:tcW w:w="1182" w:type="dxa"/>
          </w:tcPr>
          <w:p w14:paraId="372A34E9" w14:textId="6BFCA09B" w:rsidR="00F64C1A" w:rsidRPr="00D112CF" w:rsidRDefault="001439C0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</w:t>
            </w:r>
            <w:r>
              <w:rPr>
                <w:sz w:val="20"/>
                <w:szCs w:val="20"/>
              </w:rPr>
              <w:t>02</w:t>
            </w:r>
          </w:p>
        </w:tc>
        <w:tc>
          <w:tcPr>
            <w:tcW w:w="3665" w:type="dxa"/>
          </w:tcPr>
          <w:p w14:paraId="693C9D51" w14:textId="13680087" w:rsidR="00F64C1A" w:rsidRPr="008C7D6A" w:rsidRDefault="008C7D6A">
            <w:pPr>
              <w:pStyle w:val="PargrafodaLista"/>
              <w:ind w:left="0"/>
              <w:rPr>
                <w:sz w:val="20"/>
                <w:szCs w:val="20"/>
              </w:rPr>
            </w:pPr>
            <w:r w:rsidRPr="008C7D6A">
              <w:rPr>
                <w:rFonts w:ascii="Calibri" w:eastAsia="Calibri" w:hAnsi="Calibri" w:cs="Calibri"/>
                <w:sz w:val="20"/>
                <w:szCs w:val="20"/>
              </w:rPr>
              <w:t>Todas as passwords dos utilizadores e funcionários devem ser encriptadas na base de dados.</w:t>
            </w:r>
          </w:p>
        </w:tc>
        <w:tc>
          <w:tcPr>
            <w:tcW w:w="1443" w:type="dxa"/>
          </w:tcPr>
          <w:p w14:paraId="556C21FD" w14:textId="3BBFAFFF" w:rsidR="00F64C1A" w:rsidRPr="00475B9B" w:rsidRDefault="00475B9B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475B9B">
              <w:rPr>
                <w:sz w:val="20"/>
                <w:szCs w:val="20"/>
              </w:rPr>
              <w:t>Segurança</w:t>
            </w:r>
          </w:p>
        </w:tc>
        <w:tc>
          <w:tcPr>
            <w:tcW w:w="1141" w:type="dxa"/>
          </w:tcPr>
          <w:p w14:paraId="3060C087" w14:textId="6F76ABEC" w:rsidR="00F64C1A" w:rsidRPr="00475B9B" w:rsidRDefault="00475B9B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F64C1A" w14:paraId="4E5245CF" w14:textId="77777777" w:rsidTr="00861328">
        <w:tc>
          <w:tcPr>
            <w:tcW w:w="1182" w:type="dxa"/>
          </w:tcPr>
          <w:p w14:paraId="70FC6557" w14:textId="01A3801B" w:rsidR="00F64C1A" w:rsidRPr="00D112CF" w:rsidRDefault="001439C0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w="3665" w:type="dxa"/>
          </w:tcPr>
          <w:p w14:paraId="1DC89E0A" w14:textId="453E6AD4" w:rsidR="00F64C1A" w:rsidRPr="00B97AB0" w:rsidRDefault="00B97AB0">
            <w:pPr>
              <w:pStyle w:val="PargrafodaLista"/>
              <w:ind w:left="0"/>
              <w:rPr>
                <w:sz w:val="20"/>
                <w:szCs w:val="20"/>
              </w:rPr>
            </w:pPr>
            <w:r w:rsidRPr="00B97AB0">
              <w:rPr>
                <w:rFonts w:ascii="Calibri" w:eastAsia="Calibri" w:hAnsi="Calibri" w:cs="Calibri"/>
                <w:sz w:val="20"/>
                <w:szCs w:val="20"/>
              </w:rPr>
              <w:t>O sistema deve ser capaz de processar 100 votos em simultâneo sem degradar o tempo de resposta.</w:t>
            </w:r>
          </w:p>
        </w:tc>
        <w:tc>
          <w:tcPr>
            <w:tcW w:w="1443" w:type="dxa"/>
          </w:tcPr>
          <w:p w14:paraId="34639A9C" w14:textId="43EDF044" w:rsidR="00F64C1A" w:rsidRPr="000C2163" w:rsidRDefault="009F27B3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0C2163">
              <w:rPr>
                <w:sz w:val="20"/>
                <w:szCs w:val="20"/>
              </w:rPr>
              <w:t>Performance</w:t>
            </w:r>
          </w:p>
        </w:tc>
        <w:tc>
          <w:tcPr>
            <w:tcW w:w="1141" w:type="dxa"/>
          </w:tcPr>
          <w:p w14:paraId="6C2F1641" w14:textId="5F12D3E6" w:rsidR="00F64C1A" w:rsidRPr="00475B9B" w:rsidRDefault="00475B9B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861328" w14:paraId="550668FC" w14:textId="77777777" w:rsidTr="00861328">
        <w:tc>
          <w:tcPr>
            <w:tcW w:w="1182" w:type="dxa"/>
          </w:tcPr>
          <w:p w14:paraId="263C1FB7" w14:textId="16FF8565" w:rsidR="00861328" w:rsidRDefault="00861328" w:rsidP="0086132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</w:t>
            </w:r>
            <w:r>
              <w:rPr>
                <w:sz w:val="20"/>
                <w:szCs w:val="20"/>
              </w:rPr>
              <w:t>04</w:t>
            </w:r>
          </w:p>
        </w:tc>
        <w:tc>
          <w:tcPr>
            <w:tcW w:w="3665" w:type="dxa"/>
          </w:tcPr>
          <w:p w14:paraId="6B998306" w14:textId="266A26B7" w:rsidR="00861328" w:rsidRPr="00506D82" w:rsidRDefault="00861328" w:rsidP="00861328">
            <w:pPr>
              <w:pStyle w:val="PargrafodaLista"/>
              <w:ind w:left="0"/>
              <w:rPr>
                <w:rFonts w:ascii="Calibri" w:eastAsia="Calibri" w:hAnsi="Calibri" w:cs="Calibri"/>
                <w:sz w:val="20"/>
                <w:szCs w:val="20"/>
              </w:rPr>
            </w:pPr>
            <w:r w:rsidRPr="00506D82">
              <w:rPr>
                <w:rFonts w:ascii="Calibri" w:eastAsia="Calibri" w:hAnsi="Calibri" w:cs="Calibri"/>
                <w:sz w:val="20"/>
                <w:szCs w:val="20"/>
              </w:rPr>
              <w:t>O site deve estar disponível 99.5% do tempo, especialmente durante o período de votação do "Jogo do Ano".</w:t>
            </w:r>
          </w:p>
        </w:tc>
        <w:tc>
          <w:tcPr>
            <w:tcW w:w="1443" w:type="dxa"/>
          </w:tcPr>
          <w:p w14:paraId="7B446B52" w14:textId="62678A48" w:rsidR="00861328" w:rsidRPr="000C2163" w:rsidRDefault="00861328" w:rsidP="00861328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0C2163">
              <w:rPr>
                <w:sz w:val="20"/>
                <w:szCs w:val="20"/>
              </w:rPr>
              <w:t>Disponibilidade</w:t>
            </w:r>
          </w:p>
        </w:tc>
        <w:tc>
          <w:tcPr>
            <w:tcW w:w="1141" w:type="dxa"/>
          </w:tcPr>
          <w:p w14:paraId="0AD62998" w14:textId="525DE312" w:rsidR="00861328" w:rsidRDefault="000C2163" w:rsidP="00861328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861328" w14:paraId="354B5D7A" w14:textId="77777777" w:rsidTr="00861328">
        <w:tc>
          <w:tcPr>
            <w:tcW w:w="1182" w:type="dxa"/>
          </w:tcPr>
          <w:p w14:paraId="7F541714" w14:textId="68F87E49" w:rsidR="00861328" w:rsidRDefault="00861328" w:rsidP="00861328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</w:t>
            </w:r>
            <w:r>
              <w:rPr>
                <w:sz w:val="20"/>
                <w:szCs w:val="20"/>
              </w:rPr>
              <w:t>05</w:t>
            </w:r>
          </w:p>
        </w:tc>
        <w:tc>
          <w:tcPr>
            <w:tcW w:w="3665" w:type="dxa"/>
          </w:tcPr>
          <w:p w14:paraId="580663FC" w14:textId="11EE6D4B" w:rsidR="00861328" w:rsidRPr="001F59A3" w:rsidRDefault="00861328" w:rsidP="00861328">
            <w:pPr>
              <w:pStyle w:val="PargrafodaLista"/>
              <w:ind w:left="0"/>
              <w:rPr>
                <w:rFonts w:ascii="Calibri" w:eastAsia="Calibri" w:hAnsi="Calibri" w:cs="Calibri"/>
                <w:sz w:val="20"/>
                <w:szCs w:val="20"/>
              </w:rPr>
            </w:pPr>
            <w:r w:rsidRPr="001F59A3">
              <w:rPr>
                <w:rFonts w:ascii="Calibri" w:eastAsia="Calibri" w:hAnsi="Calibri" w:cs="Calibri"/>
                <w:sz w:val="20"/>
                <w:szCs w:val="20"/>
              </w:rPr>
              <w:t>A interface deve seguir as normas de acessibilidade WCAG para garantir que utilizadores com dificuldades visuais consigam votar.</w:t>
            </w:r>
          </w:p>
        </w:tc>
        <w:tc>
          <w:tcPr>
            <w:tcW w:w="1443" w:type="dxa"/>
          </w:tcPr>
          <w:p w14:paraId="08368EFF" w14:textId="7749DA0E" w:rsidR="00861328" w:rsidRDefault="000C2163" w:rsidP="00A11227">
            <w:pPr>
              <w:pStyle w:val="PargrafodaLista"/>
              <w:ind w:left="0"/>
              <w:rPr>
                <w:sz w:val="20"/>
                <w:szCs w:val="20"/>
              </w:rPr>
            </w:pPr>
            <w:r w:rsidRPr="2F621EA9">
              <w:t>Acessibilidade</w:t>
            </w:r>
          </w:p>
        </w:tc>
        <w:tc>
          <w:tcPr>
            <w:tcW w:w="1141" w:type="dxa"/>
          </w:tcPr>
          <w:p w14:paraId="301874F3" w14:textId="6EF450B9" w:rsidR="00861328" w:rsidRDefault="000C2163" w:rsidP="00861328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Baixa</w:t>
            </w:r>
          </w:p>
        </w:tc>
      </w:tr>
    </w:tbl>
    <w:p w14:paraId="4833DD26" w14:textId="0AACCC18" w:rsidR="0058251D" w:rsidRPr="00F64C1A" w:rsidRDefault="0058251D" w:rsidP="00F64C1A">
      <w:pPr>
        <w:pStyle w:val="Legenda"/>
        <w:ind w:left="720"/>
        <w:jc w:val="both"/>
        <w:rPr>
          <w:b w:val="0"/>
          <w:bCs/>
        </w:rPr>
      </w:pPr>
      <w:r w:rsidRPr="00F64C1A">
        <w:rPr>
          <w:b w:val="0"/>
          <w:bCs/>
        </w:rPr>
        <w:br w:type="page"/>
      </w:r>
    </w:p>
    <w:p w14:paraId="7D276CC2" w14:textId="77777777" w:rsidR="003D6E0C" w:rsidRDefault="003D6E0C" w:rsidP="003D6E0C">
      <w:pPr>
        <w:pStyle w:val="Legenda"/>
        <w:keepNext/>
        <w:jc w:val="both"/>
      </w:pPr>
    </w:p>
    <w:p w14:paraId="35ECF219" w14:textId="2A06F074" w:rsidR="003D6E0C" w:rsidRDefault="003D6E0C" w:rsidP="003D6E0C">
      <w:pPr>
        <w:pStyle w:val="Legenda"/>
        <w:keepNext/>
        <w:jc w:val="both"/>
      </w:pPr>
      <w:bookmarkStart w:id="9" w:name="_Toc233645902"/>
      <w:bookmarkStart w:id="10" w:name="_Toc233651160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DB20C7">
        <w:rPr>
          <w:noProof/>
        </w:rPr>
        <w:t>4</w:t>
      </w:r>
      <w:r>
        <w:fldChar w:fldCharType="end"/>
      </w:r>
      <w:r>
        <w:t xml:space="preserve"> - User Storie 1</w:t>
      </w:r>
      <w:bookmarkEnd w:id="9"/>
      <w:bookmarkEnd w:id="10"/>
    </w:p>
    <w:tbl>
      <w:tblPr>
        <w:tblStyle w:val="TabelacomGrelha"/>
        <w:tblpPr w:leftFromText="141" w:rightFromText="141" w:vertAnchor="text" w:horzAnchor="margin" w:tblpY="423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3D6E0C" w14:paraId="6E41E099" w14:textId="77777777" w:rsidTr="003D6E0C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576B79C1" w14:textId="385CA4B6" w:rsidR="003D6E0C" w:rsidRPr="006A5C70" w:rsidRDefault="003D6E0C" w:rsidP="003D6E0C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Título: Us1 </w:t>
            </w:r>
            <w:r w:rsidR="00A800C1"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A800C1">
              <w:rPr>
                <w:lang w:val="pt-PT"/>
              </w:rPr>
              <w:t>Votação</w:t>
            </w:r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512AB3D5" w14:textId="77777777" w:rsidR="003D6E0C" w:rsidRPr="006A5C70" w:rsidRDefault="003D6E0C" w:rsidP="003D6E0C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SP: 3</w:t>
            </w:r>
          </w:p>
        </w:tc>
      </w:tr>
      <w:tr w:rsidR="003D6E0C" w:rsidRPr="0023765C" w14:paraId="1F704E45" w14:textId="77777777" w:rsidTr="003D6E0C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1BDBBF41" w14:textId="06D9F172" w:rsidR="003D6E0C" w:rsidRPr="0023765C" w:rsidRDefault="00CC251B" w:rsidP="003D6E0C">
            <w:pPr>
              <w:spacing w:line="241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  <w:r w:rsidRPr="00CC251B">
              <w:rPr>
                <w:rFonts w:eastAsia="Calibri" w:cs="Times New Roman"/>
                <w:bCs/>
                <w:sz w:val="20"/>
                <w:szCs w:val="20"/>
                <w:lang w:val="pt-PT"/>
              </w:rPr>
              <w:t>Descrição: Como cliente quero ser capaz de votar no jogo do ano para dar a minha opinião. Critérios de Aceitação:</w:t>
            </w:r>
          </w:p>
          <w:p w14:paraId="5844EFA9" w14:textId="77777777" w:rsidR="003D6E0C" w:rsidRPr="003D6E0C" w:rsidRDefault="003D6E0C" w:rsidP="003D6E0C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 w:rsidRPr="003D6E0C"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 w:rsidRPr="003D6E0C"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 w:rsidRPr="003D6E0C"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 w:rsidRPr="003D6E0C"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4FC39F44" w14:textId="77777777" w:rsidR="004A568E" w:rsidRPr="004A568E" w:rsidRDefault="004A568E" w:rsidP="23DE2813">
            <w:pPr>
              <w:pStyle w:val="PargrafodaLista"/>
              <w:numPr>
                <w:ilvl w:val="0"/>
                <w:numId w:val="6"/>
              </w:numPr>
              <w:spacing w:line="241" w:lineRule="auto"/>
            </w:pPr>
            <w:r w:rsidRPr="004A568E">
              <w:rPr>
                <w:rFonts w:eastAsia="Times New Roman" w:cs="Times New Roman"/>
                <w:sz w:val="20"/>
                <w:szCs w:val="20"/>
                <w:lang w:eastAsia="en-US"/>
              </w:rPr>
              <w:t>Cada membro só pode ser capaz de votar uma vez</w:t>
            </w:r>
          </w:p>
          <w:p w14:paraId="28A88734" w14:textId="2904F541" w:rsidR="003D6E0C" w:rsidRPr="00A800C1" w:rsidRDefault="00A800C1" w:rsidP="00A800C1">
            <w:pPr>
              <w:pStyle w:val="PargrafodaLista"/>
              <w:numPr>
                <w:ilvl w:val="0"/>
                <w:numId w:val="6"/>
              </w:num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</w:rPr>
            </w:pPr>
            <w:r w:rsidRPr="00A800C1">
              <w:t>Após votar, deve ser exibido apenas o jogo em que votou.</w:t>
            </w:r>
          </w:p>
          <w:p w14:paraId="75DFA2AA" w14:textId="77777777" w:rsidR="003D6E0C" w:rsidRPr="006352C0" w:rsidRDefault="003D6E0C" w:rsidP="003D6E0C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5B3D89DD" w14:textId="6C845B1D" w:rsidR="009A7FF7" w:rsidRDefault="009A7FF7">
      <w:pPr>
        <w:spacing w:line="240" w:lineRule="auto"/>
        <w:jc w:val="left"/>
        <w:rPr>
          <w:rFonts w:cs="Times New Roman"/>
          <w:b/>
          <w:smallCaps/>
          <w:kern w:val="20"/>
          <w:sz w:val="36"/>
          <w:szCs w:val="32"/>
          <w:lang w:val="pt-PT"/>
        </w:rPr>
      </w:pPr>
    </w:p>
    <w:tbl>
      <w:tblPr>
        <w:tblStyle w:val="TabelacomGrelha"/>
        <w:tblpPr w:leftFromText="141" w:rightFromText="141" w:vertAnchor="text" w:horzAnchor="margin" w:tblpY="3471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9304EC" w14:paraId="34CEC604" w14:textId="77777777" w:rsidTr="009304EC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27FE7167" w14:textId="0A21CA43" w:rsidR="00040096" w:rsidRPr="00040096" w:rsidRDefault="009304EC" w:rsidP="009304EC">
            <w:pPr>
              <w:spacing w:line="240" w:lineRule="auto"/>
              <w:jc w:val="left"/>
              <w:rPr>
                <w:rFonts w:cs="Times New Roman"/>
                <w:smallCaps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2</w:t>
            </w: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r w:rsidR="006B2F5C"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6B2F5C" w:rsidRPr="2F621EA9">
              <w:rPr>
                <w:lang w:val="pt-PT"/>
              </w:rPr>
              <w:t>Favoritos</w:t>
            </w:r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67514B9D" w14:textId="74850377" w:rsidR="009304EC" w:rsidRPr="006A5C70" w:rsidRDefault="009304EC" w:rsidP="009304EC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0A28E7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4</w:t>
            </w:r>
          </w:p>
        </w:tc>
      </w:tr>
      <w:tr w:rsidR="009304EC" w:rsidRPr="0023765C" w14:paraId="1F8A271A" w14:textId="77777777" w:rsidTr="009304EC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tbl>
            <w:tblPr>
              <w:tblStyle w:val="TabelacomGrelha"/>
              <w:tblpPr w:leftFromText="141" w:rightFromText="141" w:vertAnchor="text" w:horzAnchor="margin" w:tblpY="51"/>
              <w:tblW w:w="0" w:type="auto"/>
              <w:tblLook w:val="04A0" w:firstRow="1" w:lastRow="0" w:firstColumn="1" w:lastColumn="0" w:noHBand="0" w:noVBand="1"/>
            </w:tblPr>
            <w:tblGrid>
              <w:gridCol w:w="8279"/>
            </w:tblGrid>
            <w:tr w:rsidR="00040096" w:rsidRPr="006352C0" w14:paraId="44BB028A" w14:textId="77777777" w:rsidTr="00040096">
              <w:trPr>
                <w:trHeight w:val="276"/>
              </w:trPr>
              <w:tc>
                <w:tcPr>
                  <w:tcW w:w="8279" w:type="dxa"/>
                  <w:tcBorders>
                    <w:left w:val="nil"/>
                    <w:bottom w:val="nil"/>
                    <w:right w:val="nil"/>
                  </w:tcBorders>
                </w:tcPr>
                <w:p w14:paraId="621B7CFB" w14:textId="77777777" w:rsidR="00107BF8" w:rsidRPr="00107BF8" w:rsidRDefault="00107BF8" w:rsidP="00107BF8">
                  <w:pPr>
                    <w:spacing w:after="160" w:line="259" w:lineRule="auto"/>
                    <w:rPr>
                      <w:sz w:val="20"/>
                      <w:szCs w:val="20"/>
                      <w:lang w:val="pt-PT"/>
                    </w:rPr>
                  </w:pPr>
                  <w:r w:rsidRPr="00107BF8">
                    <w:rPr>
                      <w:sz w:val="20"/>
                      <w:szCs w:val="20"/>
                      <w:lang w:val="pt-PT"/>
                    </w:rPr>
                    <w:t xml:space="preserve">Descrição: </w:t>
                  </w:r>
                  <w:r w:rsidRPr="00107BF8">
                    <w:rPr>
                      <w:sz w:val="20"/>
                      <w:szCs w:val="20"/>
                    </w:rPr>
                    <w:t xml:space="preserve">Como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funcionário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quero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poder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ver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uma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tabela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com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os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jogos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que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um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utilizador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específico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colocou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como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favorito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para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entender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as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preferências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 xml:space="preserve"> dos </w:t>
                  </w:r>
                  <w:proofErr w:type="spellStart"/>
                  <w:r w:rsidRPr="00107BF8">
                    <w:rPr>
                      <w:sz w:val="20"/>
                      <w:szCs w:val="20"/>
                    </w:rPr>
                    <w:t>clientes</w:t>
                  </w:r>
                  <w:proofErr w:type="spellEnd"/>
                  <w:r w:rsidRPr="00107BF8">
                    <w:rPr>
                      <w:sz w:val="20"/>
                      <w:szCs w:val="20"/>
                    </w:rPr>
                    <w:t>.</w:t>
                  </w:r>
                </w:p>
                <w:p w14:paraId="6790951E" w14:textId="77777777" w:rsidR="00040096" w:rsidRPr="0023765C" w:rsidRDefault="00040096" w:rsidP="00040096">
                  <w:pPr>
                    <w:spacing w:line="241" w:lineRule="auto"/>
                    <w:ind w:left="105"/>
                    <w:rPr>
                      <w:rFonts w:eastAsia="Calibri" w:cs="Times New Roman"/>
                      <w:bCs/>
                      <w:sz w:val="20"/>
                      <w:szCs w:val="20"/>
                      <w:lang w:val="pt-PT"/>
                    </w:rPr>
                  </w:pPr>
                </w:p>
                <w:p w14:paraId="30B58295" w14:textId="77777777" w:rsidR="00040096" w:rsidRPr="003D6E0C" w:rsidRDefault="00040096" w:rsidP="00040096">
                  <w:pPr>
                    <w:spacing w:after="165"/>
                    <w:ind w:left="105"/>
                    <w:rPr>
                      <w:rFonts w:cs="Times New Roman"/>
                      <w:bCs/>
                      <w:sz w:val="20"/>
                      <w:szCs w:val="20"/>
                    </w:rPr>
                  </w:pPr>
                  <w:proofErr w:type="spellStart"/>
                  <w:r w:rsidRPr="003D6E0C">
                    <w:rPr>
                      <w:rFonts w:eastAsia="Calibri" w:cs="Times New Roman"/>
                      <w:bCs/>
                      <w:sz w:val="20"/>
                      <w:szCs w:val="20"/>
                    </w:rPr>
                    <w:t>Critérios</w:t>
                  </w:r>
                  <w:proofErr w:type="spellEnd"/>
                  <w:r w:rsidRPr="003D6E0C">
                    <w:rPr>
                      <w:rFonts w:eastAsia="Calibri" w:cs="Times New Roman"/>
                      <w:bCs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3D6E0C">
                    <w:rPr>
                      <w:rFonts w:eastAsia="Calibri" w:cs="Times New Roman"/>
                      <w:bCs/>
                      <w:sz w:val="20"/>
                      <w:szCs w:val="20"/>
                    </w:rPr>
                    <w:t>Aceitação</w:t>
                  </w:r>
                  <w:proofErr w:type="spellEnd"/>
                  <w:r w:rsidRPr="003D6E0C">
                    <w:rPr>
                      <w:rFonts w:eastAsia="Calibri" w:cs="Times New Roman"/>
                      <w:bCs/>
                      <w:sz w:val="20"/>
                      <w:szCs w:val="20"/>
                    </w:rPr>
                    <w:t xml:space="preserve">: </w:t>
                  </w:r>
                </w:p>
                <w:p w14:paraId="6D018FEB" w14:textId="77777777" w:rsidR="000B4DCD" w:rsidRDefault="000B4DCD" w:rsidP="000B4DCD">
                  <w:pPr>
                    <w:pStyle w:val="PargrafodaLista"/>
                    <w:numPr>
                      <w:ilvl w:val="0"/>
                      <w:numId w:val="11"/>
                    </w:numPr>
                    <w:spacing w:after="160" w:line="259" w:lineRule="auto"/>
                    <w:jc w:val="left"/>
                    <w:rPr>
                      <w:sz w:val="20"/>
                      <w:szCs w:val="20"/>
                    </w:rPr>
                  </w:pPr>
                  <w:r w:rsidRPr="000B4DCD">
                    <w:rPr>
                      <w:sz w:val="20"/>
                      <w:szCs w:val="20"/>
                    </w:rPr>
                    <w:t xml:space="preserve">A </w:t>
                  </w:r>
                  <w:proofErr w:type="spellStart"/>
                  <w:r w:rsidRPr="000B4DCD">
                    <w:rPr>
                      <w:sz w:val="20"/>
                      <w:szCs w:val="20"/>
                    </w:rPr>
                    <w:t>tabela</w:t>
                  </w:r>
                  <w:proofErr w:type="spellEnd"/>
                  <w:r w:rsidRPr="000B4DC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DCD">
                    <w:rPr>
                      <w:sz w:val="20"/>
                      <w:szCs w:val="20"/>
                    </w:rPr>
                    <w:t>deve</w:t>
                  </w:r>
                  <w:proofErr w:type="spellEnd"/>
                  <w:r w:rsidRPr="000B4DC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B4DCD">
                    <w:rPr>
                      <w:sz w:val="20"/>
                      <w:szCs w:val="20"/>
                    </w:rPr>
                    <w:t>listar</w:t>
                  </w:r>
                  <w:proofErr w:type="spellEnd"/>
                  <w:r w:rsidRPr="000B4DCD">
                    <w:rPr>
                      <w:sz w:val="20"/>
                      <w:szCs w:val="20"/>
                    </w:rPr>
                    <w:t xml:space="preserve"> o </w:t>
                  </w:r>
                  <w:proofErr w:type="spellStart"/>
                  <w:r w:rsidRPr="000B4DCD">
                    <w:rPr>
                      <w:sz w:val="20"/>
                      <w:szCs w:val="20"/>
                    </w:rPr>
                    <w:t>título</w:t>
                  </w:r>
                  <w:proofErr w:type="spellEnd"/>
                  <w:r w:rsidRPr="000B4DCD">
                    <w:rPr>
                      <w:sz w:val="20"/>
                      <w:szCs w:val="20"/>
                    </w:rPr>
                    <w:t xml:space="preserve"> do </w:t>
                  </w:r>
                  <w:proofErr w:type="spellStart"/>
                  <w:r w:rsidRPr="000B4DCD">
                    <w:rPr>
                      <w:sz w:val="20"/>
                      <w:szCs w:val="20"/>
                    </w:rPr>
                    <w:t>jogo</w:t>
                  </w:r>
                  <w:proofErr w:type="spellEnd"/>
                  <w:r w:rsidRPr="000B4DCD">
                    <w:rPr>
                      <w:sz w:val="20"/>
                      <w:szCs w:val="20"/>
                    </w:rPr>
                    <w:t xml:space="preserve"> e a data de inserção.</w:t>
                  </w:r>
                </w:p>
                <w:p w14:paraId="4B07684E" w14:textId="6DC9543F" w:rsidR="00FB594E" w:rsidRPr="000B4DCD" w:rsidRDefault="00AE6F8E" w:rsidP="000B4DCD">
                  <w:pPr>
                    <w:pStyle w:val="PargrafodaLista"/>
                    <w:numPr>
                      <w:ilvl w:val="0"/>
                      <w:numId w:val="11"/>
                    </w:numPr>
                    <w:spacing w:after="160" w:line="259" w:lineRule="auto"/>
                    <w:jc w:val="left"/>
                    <w:rPr>
                      <w:sz w:val="20"/>
                      <w:szCs w:val="20"/>
                    </w:rPr>
                  </w:pPr>
                  <w:r>
                    <w:t>A listagem deve ser apenas de leitura</w:t>
                  </w:r>
                </w:p>
                <w:p w14:paraId="48C83C38" w14:textId="26220405" w:rsidR="00040096" w:rsidRPr="00A800C1" w:rsidRDefault="00040096" w:rsidP="00040096">
                  <w:pPr>
                    <w:spacing w:line="240" w:lineRule="auto"/>
                    <w:jc w:val="left"/>
                    <w:rPr>
                      <w:rFonts w:cs="Times New Roman"/>
                      <w:smallCaps/>
                      <w:kern w:val="20"/>
                      <w:sz w:val="20"/>
                      <w:szCs w:val="20"/>
                      <w:lang w:val="pt-PT"/>
                    </w:rPr>
                  </w:pPr>
                </w:p>
              </w:tc>
            </w:tr>
          </w:tbl>
          <w:p w14:paraId="0DA8CB41" w14:textId="3DA7B145" w:rsidR="009304EC" w:rsidRPr="006352C0" w:rsidRDefault="009304EC" w:rsidP="009304EC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25221EBE" w14:textId="4B522BC2" w:rsidR="0008478F" w:rsidRPr="0023765C" w:rsidRDefault="00AC3EA9" w:rsidP="00AC3EA9">
      <w:pPr>
        <w:pStyle w:val="Legenda"/>
        <w:jc w:val="left"/>
        <w:rPr>
          <w:lang w:val="pt-PT"/>
        </w:rPr>
      </w:pPr>
      <w:bookmarkStart w:id="11" w:name="_Toc233651161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DB20C7">
        <w:rPr>
          <w:noProof/>
        </w:rPr>
        <w:t>5</w:t>
      </w:r>
      <w:r>
        <w:fldChar w:fldCharType="end"/>
      </w:r>
      <w:r>
        <w:t xml:space="preserve"> - User Storie 2</w:t>
      </w:r>
      <w:bookmarkEnd w:id="11"/>
    </w:p>
    <w:tbl>
      <w:tblPr>
        <w:tblStyle w:val="TabelacomGrelha"/>
        <w:tblpPr w:leftFromText="141" w:rightFromText="141" w:vertAnchor="text" w:horzAnchor="margin" w:tblpY="5129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4C64DC" w14:paraId="76FF701C" w14:textId="77777777" w:rsidTr="00A800C1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2981F50E" w14:textId="1D912B32" w:rsidR="004C64DC" w:rsidRPr="006A5C70" w:rsidRDefault="004C64DC" w:rsidP="00A800C1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3</w:t>
            </w: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r w:rsidR="00CC22DB"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CC22DB" w:rsidRPr="2F621EA9">
              <w:rPr>
                <w:rFonts w:ascii="Calibri" w:eastAsia="Calibri" w:hAnsi="Calibri" w:cs="Calibri"/>
                <w:lang w:val="pt-PT"/>
              </w:rPr>
              <w:t>Explorar</w:t>
            </w:r>
            <w:r w:rsidR="009B0D82" w:rsidRPr="00A140DD">
              <w:rPr>
                <w:rFonts w:eastAsia="Calibri" w:cs="Times New Roman"/>
                <w:lang w:val="pt-PT"/>
              </w:rPr>
              <w:t xml:space="preserve"> Catálogo de Jogos</w:t>
            </w:r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79A2D62D" w14:textId="75645257" w:rsidR="004C64DC" w:rsidRPr="006A5C70" w:rsidRDefault="004C64DC" w:rsidP="00A800C1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0A28E7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5</w:t>
            </w:r>
          </w:p>
        </w:tc>
      </w:tr>
      <w:tr w:rsidR="004C64DC" w:rsidRPr="0023765C" w14:paraId="6725C9CC" w14:textId="77777777" w:rsidTr="00A800C1">
        <w:trPr>
          <w:trHeight w:val="85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6F4F5829" w14:textId="3BDAFF3E" w:rsidR="00FE5E75" w:rsidRPr="00FE5E75" w:rsidRDefault="00FE5E75" w:rsidP="00FE5E75">
            <w:pPr>
              <w:spacing w:after="160"/>
              <w:rPr>
                <w:sz w:val="20"/>
                <w:szCs w:val="20"/>
                <w:lang w:val="pt-PT"/>
              </w:rPr>
            </w:pPr>
            <w:r w:rsidRPr="704A3B10">
              <w:rPr>
                <w:sz w:val="20"/>
                <w:szCs w:val="20"/>
                <w:lang w:val="pt-PT"/>
              </w:rPr>
              <w:t>Descrição:</w:t>
            </w:r>
            <w:r w:rsidRPr="00E5428D">
              <w:rPr>
                <w:rFonts w:eastAsia="Calibri" w:cs="Times New Roman"/>
                <w:sz w:val="20"/>
                <w:szCs w:val="20"/>
                <w:lang w:val="pt-PT"/>
              </w:rPr>
              <w:t xml:space="preserve"> Como cliente, eu quero explorar a biblioteca completa de títulos disponíveis no site para que possa descobrir novos jogos para a minha coleção.</w:t>
            </w:r>
          </w:p>
          <w:p w14:paraId="0FEEA6AE" w14:textId="1D1E8BE9" w:rsidR="004C64DC" w:rsidRPr="0023765C" w:rsidRDefault="004C64DC" w:rsidP="00A800C1">
            <w:pPr>
              <w:spacing w:line="241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517D1A75" w14:textId="2ED4B2CF" w:rsidR="004C64DC" w:rsidRPr="003D6E0C" w:rsidRDefault="004C64DC" w:rsidP="00A800C1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 w:rsidRPr="003D6E0C"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 w:rsidRPr="003D6E0C"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 w:rsidRPr="003D6E0C"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 w:rsidRPr="003D6E0C"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3BF83DA6" w14:textId="437883B5" w:rsidR="00A140DD" w:rsidRPr="00A140DD" w:rsidRDefault="00A140DD" w:rsidP="00CC22DB">
            <w:pPr>
              <w:numPr>
                <w:ilvl w:val="0"/>
                <w:numId w:val="7"/>
              </w:numPr>
              <w:spacing w:after="160" w:line="259" w:lineRule="auto"/>
              <w:jc w:val="left"/>
              <w:rPr>
                <w:rFonts w:ascii="Calibri" w:eastAsia="Calibri" w:hAnsi="Calibri" w:cs="Calibri"/>
                <w:sz w:val="20"/>
                <w:szCs w:val="20"/>
                <w:lang w:val="pt-PT"/>
              </w:rPr>
            </w:pPr>
            <w:r w:rsidRPr="00A140DD">
              <w:rPr>
                <w:rFonts w:ascii="Calibri" w:eastAsia="Calibri" w:hAnsi="Calibri" w:cs="Calibri"/>
                <w:sz w:val="20"/>
                <w:szCs w:val="20"/>
                <w:lang w:val="pt-PT"/>
              </w:rPr>
              <w:t>A listagem deve apresentar todos os jogos registados na base de dados de forma organizada.</w:t>
            </w:r>
          </w:p>
          <w:p w14:paraId="5A66D616" w14:textId="77777777" w:rsidR="00CC22DB" w:rsidRPr="00CC22DB" w:rsidRDefault="00CC22DB" w:rsidP="00CC22D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jc w:val="left"/>
              <w:rPr>
                <w:sz w:val="20"/>
                <w:szCs w:val="20"/>
              </w:rPr>
            </w:pPr>
            <w:r w:rsidRPr="00CC22DB">
              <w:rPr>
                <w:sz w:val="20"/>
                <w:szCs w:val="20"/>
              </w:rPr>
              <w:t>Ao selecionar um jogo no catálogo, o utilizador deve ser redirecionado para a página de detalhes desse jogo.</w:t>
            </w:r>
          </w:p>
          <w:p w14:paraId="70CC42A6" w14:textId="77777777" w:rsidR="004C64DC" w:rsidRPr="006352C0" w:rsidRDefault="004C64DC" w:rsidP="00CC22DB">
            <w:pPr>
              <w:spacing w:after="168" w:line="253" w:lineRule="auto"/>
              <w:ind w:left="811" w:right="86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13838423" w14:textId="77777777" w:rsidR="0030565B" w:rsidRPr="0023765C" w:rsidRDefault="0030565B">
      <w:pPr>
        <w:spacing w:line="240" w:lineRule="auto"/>
        <w:jc w:val="left"/>
        <w:rPr>
          <w:lang w:val="pt-PT"/>
        </w:rPr>
      </w:pPr>
      <w:r w:rsidRPr="0023765C">
        <w:rPr>
          <w:lang w:val="pt-PT"/>
        </w:rPr>
        <w:br w:type="page"/>
      </w:r>
    </w:p>
    <w:p w14:paraId="0A27CCB4" w14:textId="77777777" w:rsidR="0030565B" w:rsidRPr="0023765C" w:rsidRDefault="0030565B" w:rsidP="0030565B">
      <w:pPr>
        <w:pStyle w:val="Legenda"/>
        <w:jc w:val="both"/>
        <w:rPr>
          <w:lang w:val="pt-PT"/>
        </w:rPr>
      </w:pPr>
    </w:p>
    <w:p w14:paraId="41655C55" w14:textId="4B76FE9E" w:rsidR="004C64DC" w:rsidRPr="004C64DC" w:rsidRDefault="009641C6" w:rsidP="009641C6">
      <w:pPr>
        <w:pStyle w:val="Legenda"/>
        <w:jc w:val="both"/>
      </w:pPr>
      <w:bookmarkStart w:id="12" w:name="_Toc233645903"/>
      <w:bookmarkStart w:id="13" w:name="_Toc233651162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DB20C7">
        <w:rPr>
          <w:noProof/>
        </w:rPr>
        <w:t>6</w:t>
      </w:r>
      <w:r>
        <w:fldChar w:fldCharType="end"/>
      </w:r>
      <w:r>
        <w:t xml:space="preserve"> - User Storie 4</w:t>
      </w:r>
      <w:bookmarkEnd w:id="12"/>
      <w:bookmarkEnd w:id="13"/>
    </w:p>
    <w:tbl>
      <w:tblPr>
        <w:tblStyle w:val="TabelacomGrelha"/>
        <w:tblpPr w:leftFromText="141" w:rightFromText="141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0A6C36" w14:paraId="0BFA5856" w14:textId="77777777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27DC0F0C" w14:textId="7B5F29D3" w:rsidR="000A6C36" w:rsidRPr="006A5C70" w:rsidRDefault="000A6C36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 w:rsidR="0013558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4</w:t>
            </w: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r w:rsidR="009C0EEF"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proofErr w:type="spellStart"/>
            <w:r w:rsidR="009C0EEF" w:rsidRPr="00CB68FD">
              <w:t>Avaliar</w:t>
            </w:r>
            <w:proofErr w:type="spellEnd"/>
            <w:r w:rsidR="009C0EEF" w:rsidRPr="00CB68FD">
              <w:t xml:space="preserve"> </w:t>
            </w:r>
            <w:proofErr w:type="spellStart"/>
            <w:r w:rsidR="009C0EEF" w:rsidRPr="00CB68FD">
              <w:t>Jogos</w:t>
            </w:r>
            <w:proofErr w:type="spellEnd"/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4039FF0C" w14:textId="3C4B1241" w:rsidR="000A6C36" w:rsidRPr="006A5C70" w:rsidRDefault="000A6C36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0A28E7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4</w:t>
            </w:r>
          </w:p>
        </w:tc>
      </w:tr>
      <w:tr w:rsidR="000A6C36" w:rsidRPr="0023765C" w14:paraId="6A4281A9" w14:textId="77777777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7D864D06" w14:textId="77777777" w:rsidR="00B365AE" w:rsidRPr="00B365AE" w:rsidRDefault="00B365AE" w:rsidP="00B365AE">
            <w:pPr>
              <w:spacing w:after="160"/>
              <w:rPr>
                <w:sz w:val="20"/>
                <w:szCs w:val="20"/>
                <w:lang w:val="pt-PT"/>
              </w:rPr>
            </w:pPr>
            <w:r w:rsidRPr="00B365AE">
              <w:rPr>
                <w:sz w:val="20"/>
                <w:szCs w:val="20"/>
                <w:lang w:val="pt-PT"/>
              </w:rPr>
              <w:t>Descrição:</w:t>
            </w:r>
            <w:r w:rsidRPr="00B365AE">
              <w:rPr>
                <w:sz w:val="20"/>
                <w:szCs w:val="20"/>
              </w:rPr>
              <w:t xml:space="preserve"> Como </w:t>
            </w:r>
            <w:proofErr w:type="spellStart"/>
            <w:r w:rsidRPr="00B365AE">
              <w:rPr>
                <w:sz w:val="20"/>
                <w:szCs w:val="20"/>
              </w:rPr>
              <w:t>cliente</w:t>
            </w:r>
            <w:proofErr w:type="spellEnd"/>
            <w:r w:rsidRPr="00B365AE">
              <w:rPr>
                <w:sz w:val="20"/>
                <w:szCs w:val="20"/>
              </w:rPr>
              <w:t xml:space="preserve">, </w:t>
            </w:r>
            <w:proofErr w:type="spellStart"/>
            <w:r w:rsidRPr="00B365AE">
              <w:rPr>
                <w:sz w:val="20"/>
                <w:szCs w:val="20"/>
              </w:rPr>
              <w:t>quero</w:t>
            </w:r>
            <w:proofErr w:type="spellEnd"/>
            <w:r w:rsidRPr="00B365AE">
              <w:rPr>
                <w:sz w:val="20"/>
                <w:szCs w:val="20"/>
              </w:rPr>
              <w:t xml:space="preserve"> </w:t>
            </w:r>
            <w:proofErr w:type="spellStart"/>
            <w:r w:rsidRPr="00B365AE">
              <w:rPr>
                <w:sz w:val="20"/>
                <w:szCs w:val="20"/>
              </w:rPr>
              <w:t>poder</w:t>
            </w:r>
            <w:proofErr w:type="spellEnd"/>
            <w:r w:rsidRPr="00B365AE">
              <w:rPr>
                <w:sz w:val="20"/>
                <w:szCs w:val="20"/>
              </w:rPr>
              <w:t xml:space="preserve"> </w:t>
            </w:r>
            <w:proofErr w:type="spellStart"/>
            <w:r w:rsidRPr="00B365AE">
              <w:rPr>
                <w:sz w:val="20"/>
                <w:szCs w:val="20"/>
              </w:rPr>
              <w:t>atribuir</w:t>
            </w:r>
            <w:proofErr w:type="spellEnd"/>
            <w:r w:rsidRPr="00B365AE">
              <w:rPr>
                <w:sz w:val="20"/>
                <w:szCs w:val="20"/>
              </w:rPr>
              <w:t xml:space="preserve"> </w:t>
            </w:r>
            <w:proofErr w:type="spellStart"/>
            <w:r w:rsidRPr="00B365AE">
              <w:rPr>
                <w:sz w:val="20"/>
                <w:szCs w:val="20"/>
              </w:rPr>
              <w:t>uma</w:t>
            </w:r>
            <w:proofErr w:type="spellEnd"/>
            <w:r w:rsidRPr="00B365AE">
              <w:rPr>
                <w:sz w:val="20"/>
                <w:szCs w:val="20"/>
              </w:rPr>
              <w:t xml:space="preserve"> </w:t>
            </w:r>
            <w:proofErr w:type="spellStart"/>
            <w:r w:rsidRPr="00B365AE">
              <w:rPr>
                <w:sz w:val="20"/>
                <w:szCs w:val="20"/>
              </w:rPr>
              <w:t>classificação</w:t>
            </w:r>
            <w:proofErr w:type="spellEnd"/>
            <w:r w:rsidRPr="00B365AE">
              <w:rPr>
                <w:sz w:val="20"/>
                <w:szCs w:val="20"/>
              </w:rPr>
              <w:t xml:space="preserve"> (rating) a um </w:t>
            </w:r>
            <w:proofErr w:type="spellStart"/>
            <w:r w:rsidRPr="00B365AE">
              <w:rPr>
                <w:sz w:val="20"/>
                <w:szCs w:val="20"/>
              </w:rPr>
              <w:t>jogo</w:t>
            </w:r>
            <w:proofErr w:type="spellEnd"/>
            <w:r w:rsidRPr="00B365AE">
              <w:rPr>
                <w:sz w:val="20"/>
                <w:szCs w:val="20"/>
              </w:rPr>
              <w:t xml:space="preserve"> para </w:t>
            </w:r>
            <w:proofErr w:type="spellStart"/>
            <w:r w:rsidRPr="00B365AE">
              <w:rPr>
                <w:sz w:val="20"/>
                <w:szCs w:val="20"/>
              </w:rPr>
              <w:t>partilhar</w:t>
            </w:r>
            <w:proofErr w:type="spellEnd"/>
            <w:r w:rsidRPr="00B365AE">
              <w:rPr>
                <w:sz w:val="20"/>
                <w:szCs w:val="20"/>
              </w:rPr>
              <w:t xml:space="preserve"> a </w:t>
            </w:r>
            <w:proofErr w:type="spellStart"/>
            <w:r w:rsidRPr="00B365AE">
              <w:rPr>
                <w:sz w:val="20"/>
                <w:szCs w:val="20"/>
              </w:rPr>
              <w:t>minha</w:t>
            </w:r>
            <w:proofErr w:type="spellEnd"/>
            <w:r w:rsidRPr="00B365AE">
              <w:rPr>
                <w:sz w:val="20"/>
                <w:szCs w:val="20"/>
              </w:rPr>
              <w:t xml:space="preserve"> </w:t>
            </w:r>
            <w:proofErr w:type="spellStart"/>
            <w:r w:rsidRPr="00B365AE">
              <w:rPr>
                <w:sz w:val="20"/>
                <w:szCs w:val="20"/>
              </w:rPr>
              <w:t>opinião</w:t>
            </w:r>
            <w:proofErr w:type="spellEnd"/>
            <w:r w:rsidRPr="00B365AE">
              <w:rPr>
                <w:sz w:val="20"/>
                <w:szCs w:val="20"/>
              </w:rPr>
              <w:t xml:space="preserve"> com outros </w:t>
            </w:r>
            <w:proofErr w:type="spellStart"/>
            <w:r w:rsidRPr="00B365AE">
              <w:rPr>
                <w:sz w:val="20"/>
                <w:szCs w:val="20"/>
              </w:rPr>
              <w:t>utilizadores</w:t>
            </w:r>
            <w:proofErr w:type="spellEnd"/>
            <w:r w:rsidRPr="00B365AE">
              <w:rPr>
                <w:sz w:val="20"/>
                <w:szCs w:val="20"/>
              </w:rPr>
              <w:t>.</w:t>
            </w:r>
          </w:p>
          <w:p w14:paraId="24FF3AD5" w14:textId="77777777" w:rsidR="000A6C36" w:rsidRPr="0023765C" w:rsidRDefault="000A6C36">
            <w:pPr>
              <w:spacing w:line="241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6E80CA8D" w14:textId="452CED69" w:rsidR="000A6C36" w:rsidRPr="000A6C36" w:rsidRDefault="000A6C36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 w:rsidRPr="000A6C36"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 w:rsidRPr="000A6C36"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 w:rsidRPr="000A6C36"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 w:rsidRPr="000A6C36"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1BC1F7BF" w14:textId="30552599" w:rsidR="00C75965" w:rsidRPr="00135580" w:rsidRDefault="00C75965" w:rsidP="000275A0">
            <w:pPr>
              <w:numPr>
                <w:ilvl w:val="0"/>
                <w:numId w:val="7"/>
              </w:numPr>
              <w:spacing w:after="6" w:line="253" w:lineRule="auto"/>
              <w:ind w:right="86"/>
              <w:jc w:val="left"/>
              <w:rPr>
                <w:rFonts w:cs="Times New Roman"/>
                <w:bCs/>
                <w:sz w:val="20"/>
                <w:szCs w:val="20"/>
                <w:lang w:val="pt-PT"/>
              </w:rPr>
            </w:pPr>
            <w:r w:rsidRPr="00135580">
              <w:rPr>
                <w:sz w:val="20"/>
                <w:szCs w:val="20"/>
              </w:rPr>
              <w:t xml:space="preserve">O </w:t>
            </w:r>
            <w:proofErr w:type="spellStart"/>
            <w:r w:rsidRPr="00135580">
              <w:rPr>
                <w:sz w:val="20"/>
                <w:szCs w:val="20"/>
              </w:rPr>
              <w:t>utilizador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deve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poder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atribuir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uma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classificação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num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intervalo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definido</w:t>
            </w:r>
            <w:proofErr w:type="spellEnd"/>
            <w:r w:rsidRPr="00135580">
              <w:rPr>
                <w:sz w:val="20"/>
                <w:szCs w:val="20"/>
              </w:rPr>
              <w:t xml:space="preserve"> (ex: 1 a 5 </w:t>
            </w:r>
            <w:proofErr w:type="spellStart"/>
            <w:r w:rsidRPr="00135580">
              <w:rPr>
                <w:sz w:val="20"/>
                <w:szCs w:val="20"/>
              </w:rPr>
              <w:t>estrelas</w:t>
            </w:r>
            <w:proofErr w:type="spellEnd"/>
            <w:r w:rsidRPr="00135580">
              <w:rPr>
                <w:sz w:val="20"/>
                <w:szCs w:val="20"/>
              </w:rPr>
              <w:t>)</w:t>
            </w:r>
          </w:p>
          <w:p w14:paraId="7F33C7F2" w14:textId="06CA88AA" w:rsidR="000A6C36" w:rsidRPr="00135580" w:rsidRDefault="00135580" w:rsidP="00135580">
            <w:pPr>
              <w:pStyle w:val="PargrafodaLista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</w:rPr>
            </w:pPr>
            <w:r w:rsidRPr="00135580">
              <w:rPr>
                <w:sz w:val="20"/>
                <w:szCs w:val="20"/>
              </w:rPr>
              <w:t xml:space="preserve">A </w:t>
            </w:r>
            <w:proofErr w:type="spellStart"/>
            <w:r w:rsidRPr="00135580">
              <w:rPr>
                <w:sz w:val="20"/>
                <w:szCs w:val="20"/>
              </w:rPr>
              <w:t>classificação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média</w:t>
            </w:r>
            <w:proofErr w:type="spellEnd"/>
            <w:r w:rsidRPr="00135580">
              <w:rPr>
                <w:sz w:val="20"/>
                <w:szCs w:val="20"/>
              </w:rPr>
              <w:t xml:space="preserve"> do </w:t>
            </w:r>
            <w:proofErr w:type="spellStart"/>
            <w:r w:rsidRPr="00135580">
              <w:rPr>
                <w:sz w:val="20"/>
                <w:szCs w:val="20"/>
              </w:rPr>
              <w:t>jogo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deve</w:t>
            </w:r>
            <w:proofErr w:type="spellEnd"/>
            <w:r w:rsidRPr="00135580">
              <w:rPr>
                <w:sz w:val="20"/>
                <w:szCs w:val="20"/>
              </w:rPr>
              <w:t xml:space="preserve"> ser </w:t>
            </w:r>
            <w:proofErr w:type="spellStart"/>
            <w:r w:rsidRPr="00135580">
              <w:rPr>
                <w:sz w:val="20"/>
                <w:szCs w:val="20"/>
              </w:rPr>
              <w:t>exibida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na</w:t>
            </w:r>
            <w:proofErr w:type="spellEnd"/>
            <w:r w:rsidRPr="00135580">
              <w:rPr>
                <w:sz w:val="20"/>
                <w:szCs w:val="20"/>
              </w:rPr>
              <w:t xml:space="preserve"> </w:t>
            </w:r>
            <w:proofErr w:type="spellStart"/>
            <w:r w:rsidRPr="00135580">
              <w:rPr>
                <w:sz w:val="20"/>
                <w:szCs w:val="20"/>
              </w:rPr>
              <w:t>página</w:t>
            </w:r>
            <w:proofErr w:type="spellEnd"/>
            <w:r w:rsidRPr="00135580">
              <w:rPr>
                <w:sz w:val="20"/>
                <w:szCs w:val="20"/>
              </w:rPr>
              <w:t xml:space="preserve"> de </w:t>
            </w:r>
            <w:proofErr w:type="spellStart"/>
            <w:r w:rsidRPr="00135580">
              <w:rPr>
                <w:sz w:val="20"/>
                <w:szCs w:val="20"/>
              </w:rPr>
              <w:t>detalhes</w:t>
            </w:r>
            <w:proofErr w:type="spellEnd"/>
            <w:r w:rsidRPr="00135580">
              <w:rPr>
                <w:sz w:val="20"/>
                <w:szCs w:val="20"/>
              </w:rPr>
              <w:t xml:space="preserve"> do </w:t>
            </w:r>
            <w:proofErr w:type="spellStart"/>
            <w:r w:rsidRPr="00135580">
              <w:rPr>
                <w:sz w:val="20"/>
                <w:szCs w:val="20"/>
              </w:rPr>
              <w:t>jogo</w:t>
            </w:r>
            <w:proofErr w:type="spellEnd"/>
            <w:r w:rsidRPr="00135580">
              <w:rPr>
                <w:rFonts w:cs="Times New Roman"/>
                <w:bCs/>
                <w:smallCaps/>
                <w:kern w:val="20"/>
                <w:sz w:val="20"/>
                <w:szCs w:val="20"/>
              </w:rPr>
              <w:t xml:space="preserve"> </w:t>
            </w:r>
          </w:p>
          <w:p w14:paraId="008A78F1" w14:textId="77777777" w:rsidR="000A6C36" w:rsidRDefault="000A6C36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  <w:p w14:paraId="4D271916" w14:textId="77777777" w:rsidR="00135580" w:rsidRDefault="00135580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  <w:p w14:paraId="5B4E69ED" w14:textId="77777777" w:rsidR="000A6C36" w:rsidRPr="006352C0" w:rsidRDefault="000A6C36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34726B3E" w14:textId="6EEF68D7" w:rsidR="000A6C36" w:rsidRDefault="00DB20C7" w:rsidP="00DB20C7">
      <w:pPr>
        <w:pStyle w:val="Legenda"/>
        <w:jc w:val="left"/>
        <w:rPr>
          <w:lang w:val="pt-PT"/>
        </w:rPr>
      </w:pPr>
      <w:bookmarkStart w:id="14" w:name="_Toc233651163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User Storie 5</w:t>
      </w:r>
      <w:bookmarkEnd w:id="14"/>
    </w:p>
    <w:tbl>
      <w:tblPr>
        <w:tblStyle w:val="TabelacomGrelha"/>
        <w:tblpPr w:leftFromText="141" w:rightFromText="141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0A28E7" w14:paraId="7C1EBDE7" w14:textId="77777777" w:rsidTr="002323AD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5085F720" w14:textId="4C9EEC59" w:rsidR="000A28E7" w:rsidRPr="006A5C70" w:rsidRDefault="000A28E7" w:rsidP="000A28E7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Título: Us5 – </w:t>
            </w: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Conteúdo</w:t>
            </w:r>
            <w:proofErr w:type="spellEnd"/>
            <w:r>
              <w:t>/</w:t>
            </w:r>
            <w:proofErr w:type="spellStart"/>
            <w:r>
              <w:t>Comentários</w:t>
            </w:r>
            <w:proofErr w:type="spellEnd"/>
            <w:r>
              <w:t xml:space="preserve"> </w:t>
            </w:r>
            <w:proofErr w:type="spellStart"/>
            <w:r>
              <w:t>Inapropriados</w:t>
            </w:r>
            <w:proofErr w:type="spellEnd"/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3E667837" w14:textId="474A1A2D" w:rsidR="000A28E7" w:rsidRPr="006A5C70" w:rsidRDefault="000A28E7" w:rsidP="000A28E7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4</w:t>
            </w:r>
          </w:p>
        </w:tc>
      </w:tr>
      <w:tr w:rsidR="000A28E7" w:rsidRPr="0023765C" w14:paraId="1A8E6171" w14:textId="77777777" w:rsidTr="002323AD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07DDE2BC" w14:textId="77777777" w:rsidR="000A28E7" w:rsidRDefault="000A28E7" w:rsidP="000A28E7">
            <w:pPr>
              <w:spacing w:after="160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Descrição:</w:t>
            </w:r>
            <w:r>
              <w:rPr>
                <w:sz w:val="20"/>
                <w:szCs w:val="20"/>
              </w:rPr>
              <w:t xml:space="preserve"> Como admin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quero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capaz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eliminar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conteúdos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comentários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inapropriados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manter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plataforma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adequada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4FF5F3" w14:textId="77777777" w:rsidR="000A28E7" w:rsidRDefault="000A28E7" w:rsidP="000A28E7">
            <w:pPr>
              <w:spacing w:line="240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249B5933" w14:textId="77777777" w:rsidR="000A28E7" w:rsidRDefault="000A28E7" w:rsidP="000A28E7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76B9BEE8" w14:textId="77777777" w:rsidR="000A28E7" w:rsidRDefault="000A28E7" w:rsidP="000A28E7">
            <w:pPr>
              <w:numPr>
                <w:ilvl w:val="0"/>
                <w:numId w:val="14"/>
              </w:numPr>
              <w:spacing w:after="160" w:line="256" w:lineRule="auto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</w:rPr>
              <w:t xml:space="preserve">O admin e </w:t>
            </w:r>
            <w:proofErr w:type="spellStart"/>
            <w:r>
              <w:rPr>
                <w:sz w:val="20"/>
                <w:szCs w:val="20"/>
              </w:rPr>
              <w:t>funcionário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conteúdos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comentários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publicados</w:t>
            </w:r>
            <w:proofErr w:type="spellEnd"/>
          </w:p>
          <w:p w14:paraId="4EDDD220" w14:textId="77777777" w:rsidR="000A28E7" w:rsidRDefault="000A28E7" w:rsidP="000A28E7">
            <w:pPr>
              <w:numPr>
                <w:ilvl w:val="0"/>
                <w:numId w:val="14"/>
              </w:numPr>
              <w:spacing w:after="160" w:line="256" w:lineRule="auto"/>
              <w:jc w:val="left"/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</w:rPr>
              <w:t xml:space="preserve">Deve ser </w:t>
            </w:r>
            <w:proofErr w:type="spellStart"/>
            <w:r>
              <w:rPr>
                <w:sz w:val="20"/>
                <w:szCs w:val="20"/>
              </w:rPr>
              <w:t>possível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conteúdos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comentários</w:t>
            </w:r>
            <w:proofErr w:type="spellEnd"/>
          </w:p>
          <w:p w14:paraId="2ED2FB9B" w14:textId="77777777" w:rsidR="000A28E7" w:rsidRDefault="000A28E7" w:rsidP="000A28E7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  <w:p w14:paraId="4A14C9CC" w14:textId="77777777" w:rsidR="000A28E7" w:rsidRPr="006352C0" w:rsidRDefault="000A28E7" w:rsidP="000A28E7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2724F98A" w14:textId="23267CAA" w:rsidR="000A28E7" w:rsidRDefault="00DB20C7" w:rsidP="00DB20C7">
      <w:pPr>
        <w:pStyle w:val="Legenda"/>
        <w:jc w:val="left"/>
        <w:rPr>
          <w:lang w:val="pt-PT"/>
        </w:rPr>
      </w:pPr>
      <w:bookmarkStart w:id="15" w:name="_Toc233651164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C21034">
        <w:t>User Storie</w:t>
      </w:r>
      <w:r>
        <w:t xml:space="preserve"> 6</w:t>
      </w:r>
      <w:bookmarkEnd w:id="15"/>
    </w:p>
    <w:tbl>
      <w:tblPr>
        <w:tblStyle w:val="TabelacomGrelha"/>
        <w:tblpPr w:leftFromText="141" w:rightFromText="141" w:vertAnchor="text" w:horzAnchor="margin" w:tblpY="212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0A28E7" w14:paraId="3CD00841" w14:textId="77777777" w:rsidTr="002323AD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4F1E9117" w14:textId="52C54C3D" w:rsidR="000A28E7" w:rsidRPr="006A5C70" w:rsidRDefault="000A28E7" w:rsidP="002323AD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6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proofErr w:type="gramStart"/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634130" w:rsidRPr="007668DF">
              <w:t xml:space="preserve"> </w:t>
            </w:r>
            <w:proofErr w:type="spellStart"/>
            <w:r w:rsidR="00634130" w:rsidRPr="007668DF">
              <w:t>Configurar</w:t>
            </w:r>
            <w:proofErr w:type="spellEnd"/>
            <w:proofErr w:type="gramEnd"/>
            <w:r w:rsidR="00634130" w:rsidRPr="007668DF">
              <w:t xml:space="preserve"> </w:t>
            </w:r>
            <w:proofErr w:type="spellStart"/>
            <w:r w:rsidR="00634130" w:rsidRPr="007668DF">
              <w:t>Períodos</w:t>
            </w:r>
            <w:proofErr w:type="spellEnd"/>
            <w:r w:rsidR="00634130" w:rsidRPr="007668DF">
              <w:t xml:space="preserve"> de </w:t>
            </w:r>
            <w:proofErr w:type="spellStart"/>
            <w:r w:rsidR="00634130" w:rsidRPr="007668DF">
              <w:t>Votação</w:t>
            </w:r>
            <w:proofErr w:type="spellEnd"/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62B109C0" w14:textId="3CAD1E45" w:rsidR="000A28E7" w:rsidRPr="006A5C70" w:rsidRDefault="000A28E7" w:rsidP="002323AD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3</w:t>
            </w:r>
          </w:p>
        </w:tc>
      </w:tr>
      <w:tr w:rsidR="000A28E7" w:rsidRPr="0023765C" w14:paraId="23E33728" w14:textId="77777777" w:rsidTr="002323AD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2D6D5A1E" w14:textId="77777777" w:rsidR="00731B8F" w:rsidRPr="00731B8F" w:rsidRDefault="00731B8F" w:rsidP="00731B8F">
            <w:pPr>
              <w:spacing w:after="160"/>
              <w:rPr>
                <w:sz w:val="20"/>
                <w:szCs w:val="20"/>
                <w:lang w:val="pt-PT"/>
              </w:rPr>
            </w:pPr>
            <w:r w:rsidRPr="00731B8F">
              <w:rPr>
                <w:sz w:val="20"/>
                <w:szCs w:val="20"/>
                <w:lang w:val="pt-PT"/>
              </w:rPr>
              <w:t>Descrição:</w:t>
            </w:r>
            <w:r w:rsidRPr="00731B8F">
              <w:rPr>
                <w:sz w:val="20"/>
                <w:szCs w:val="20"/>
              </w:rPr>
              <w:t xml:space="preserve"> Como admin </w:t>
            </w:r>
            <w:proofErr w:type="spellStart"/>
            <w:r w:rsidRPr="00731B8F">
              <w:rPr>
                <w:sz w:val="20"/>
                <w:szCs w:val="20"/>
              </w:rPr>
              <w:t>ou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funcionário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quero</w:t>
            </w:r>
            <w:proofErr w:type="spellEnd"/>
            <w:r w:rsidRPr="00731B8F">
              <w:rPr>
                <w:sz w:val="20"/>
                <w:szCs w:val="20"/>
              </w:rPr>
              <w:t xml:space="preserve"> ser </w:t>
            </w:r>
            <w:proofErr w:type="spellStart"/>
            <w:r w:rsidRPr="00731B8F">
              <w:rPr>
                <w:sz w:val="20"/>
                <w:szCs w:val="20"/>
              </w:rPr>
              <w:t>capaz</w:t>
            </w:r>
            <w:proofErr w:type="spellEnd"/>
            <w:r w:rsidRPr="00731B8F">
              <w:rPr>
                <w:sz w:val="20"/>
                <w:szCs w:val="20"/>
              </w:rPr>
              <w:t xml:space="preserve"> de </w:t>
            </w:r>
            <w:proofErr w:type="spellStart"/>
            <w:r w:rsidRPr="00731B8F">
              <w:rPr>
                <w:sz w:val="20"/>
                <w:szCs w:val="20"/>
              </w:rPr>
              <w:t>configurar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os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períodos</w:t>
            </w:r>
            <w:proofErr w:type="spellEnd"/>
            <w:r w:rsidRPr="00731B8F">
              <w:rPr>
                <w:sz w:val="20"/>
                <w:szCs w:val="20"/>
              </w:rPr>
              <w:t xml:space="preserve"> de </w:t>
            </w:r>
            <w:proofErr w:type="spellStart"/>
            <w:r w:rsidRPr="00731B8F">
              <w:rPr>
                <w:sz w:val="20"/>
                <w:szCs w:val="20"/>
              </w:rPr>
              <w:t>votação</w:t>
            </w:r>
            <w:proofErr w:type="spellEnd"/>
            <w:r w:rsidRPr="00731B8F">
              <w:rPr>
                <w:sz w:val="20"/>
                <w:szCs w:val="20"/>
              </w:rPr>
              <w:t xml:space="preserve"> para </w:t>
            </w:r>
            <w:proofErr w:type="spellStart"/>
            <w:r w:rsidRPr="00731B8F">
              <w:rPr>
                <w:sz w:val="20"/>
                <w:szCs w:val="20"/>
              </w:rPr>
              <w:t>controlar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quando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os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utilizadores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podem</w:t>
            </w:r>
            <w:proofErr w:type="spellEnd"/>
            <w:r w:rsidRPr="00731B8F">
              <w:rPr>
                <w:sz w:val="20"/>
                <w:szCs w:val="20"/>
              </w:rPr>
              <w:t xml:space="preserve"> </w:t>
            </w:r>
            <w:proofErr w:type="spellStart"/>
            <w:r w:rsidRPr="00731B8F">
              <w:rPr>
                <w:sz w:val="20"/>
                <w:szCs w:val="20"/>
              </w:rPr>
              <w:t>votar</w:t>
            </w:r>
            <w:proofErr w:type="spellEnd"/>
            <w:r w:rsidRPr="00731B8F">
              <w:rPr>
                <w:sz w:val="20"/>
                <w:szCs w:val="20"/>
              </w:rPr>
              <w:t>.</w:t>
            </w:r>
          </w:p>
          <w:p w14:paraId="1B686664" w14:textId="77777777" w:rsidR="000A28E7" w:rsidRDefault="000A28E7" w:rsidP="002323AD">
            <w:pPr>
              <w:spacing w:line="240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0F2CCB12" w14:textId="77777777" w:rsidR="000A28E7" w:rsidRDefault="000A28E7" w:rsidP="002323AD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493D1822" w14:textId="77777777" w:rsidR="00F81CAC" w:rsidRPr="00F81CAC" w:rsidRDefault="00F81CAC" w:rsidP="00F81CAC">
            <w:pPr>
              <w:numPr>
                <w:ilvl w:val="0"/>
                <w:numId w:val="14"/>
              </w:numPr>
              <w:spacing w:after="160" w:line="259" w:lineRule="auto"/>
              <w:jc w:val="left"/>
              <w:rPr>
                <w:sz w:val="20"/>
                <w:szCs w:val="20"/>
                <w:lang w:val="pt-PT"/>
              </w:rPr>
            </w:pPr>
            <w:r w:rsidRPr="00F81CAC">
              <w:rPr>
                <w:sz w:val="20"/>
                <w:szCs w:val="20"/>
              </w:rPr>
              <w:t xml:space="preserve">Deve ser </w:t>
            </w:r>
            <w:proofErr w:type="spellStart"/>
            <w:r w:rsidRPr="00F81CAC">
              <w:rPr>
                <w:sz w:val="20"/>
                <w:szCs w:val="20"/>
              </w:rPr>
              <w:t>possível</w:t>
            </w:r>
            <w:proofErr w:type="spellEnd"/>
            <w:r w:rsidRPr="00F81CAC">
              <w:rPr>
                <w:sz w:val="20"/>
                <w:szCs w:val="20"/>
              </w:rPr>
              <w:t xml:space="preserve"> </w:t>
            </w:r>
            <w:proofErr w:type="spellStart"/>
            <w:r w:rsidRPr="00F81CAC">
              <w:rPr>
                <w:sz w:val="20"/>
                <w:szCs w:val="20"/>
              </w:rPr>
              <w:t>definir</w:t>
            </w:r>
            <w:proofErr w:type="spellEnd"/>
            <w:r w:rsidRPr="00F81CAC">
              <w:rPr>
                <w:sz w:val="20"/>
                <w:szCs w:val="20"/>
              </w:rPr>
              <w:t xml:space="preserve"> data de </w:t>
            </w:r>
            <w:proofErr w:type="spellStart"/>
            <w:r w:rsidRPr="00F81CAC">
              <w:rPr>
                <w:sz w:val="20"/>
                <w:szCs w:val="20"/>
              </w:rPr>
              <w:t>início</w:t>
            </w:r>
            <w:proofErr w:type="spellEnd"/>
            <w:r w:rsidRPr="00F81CAC">
              <w:rPr>
                <w:sz w:val="20"/>
                <w:szCs w:val="20"/>
              </w:rPr>
              <w:t xml:space="preserve"> e </w:t>
            </w:r>
            <w:proofErr w:type="spellStart"/>
            <w:r w:rsidRPr="00F81CAC">
              <w:rPr>
                <w:sz w:val="20"/>
                <w:szCs w:val="20"/>
              </w:rPr>
              <w:t>fim</w:t>
            </w:r>
            <w:proofErr w:type="spellEnd"/>
            <w:r w:rsidRPr="00F81CAC">
              <w:rPr>
                <w:sz w:val="20"/>
                <w:szCs w:val="20"/>
              </w:rPr>
              <w:t xml:space="preserve"> da </w:t>
            </w:r>
            <w:proofErr w:type="spellStart"/>
            <w:r w:rsidRPr="00F81CAC">
              <w:rPr>
                <w:sz w:val="20"/>
                <w:szCs w:val="20"/>
              </w:rPr>
              <w:t>votação</w:t>
            </w:r>
            <w:proofErr w:type="spellEnd"/>
          </w:p>
          <w:p w14:paraId="76E35483" w14:textId="34FE2F90" w:rsidR="000A28E7" w:rsidRPr="004A61A0" w:rsidRDefault="004A61A0" w:rsidP="00550F36">
            <w:pPr>
              <w:numPr>
                <w:ilvl w:val="0"/>
                <w:numId w:val="14"/>
              </w:numPr>
              <w:spacing w:after="160"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4A61A0">
              <w:rPr>
                <w:sz w:val="20"/>
                <w:szCs w:val="20"/>
              </w:rPr>
              <w:t xml:space="preserve">Fora do </w:t>
            </w:r>
            <w:proofErr w:type="spellStart"/>
            <w:r w:rsidRPr="004A61A0">
              <w:rPr>
                <w:sz w:val="20"/>
                <w:szCs w:val="20"/>
              </w:rPr>
              <w:t>período</w:t>
            </w:r>
            <w:proofErr w:type="spellEnd"/>
            <w:r w:rsidRPr="004A61A0">
              <w:rPr>
                <w:sz w:val="20"/>
                <w:szCs w:val="20"/>
              </w:rPr>
              <w:t xml:space="preserve">, </w:t>
            </w:r>
            <w:proofErr w:type="spellStart"/>
            <w:r w:rsidRPr="004A61A0">
              <w:rPr>
                <w:sz w:val="20"/>
                <w:szCs w:val="20"/>
              </w:rPr>
              <w:t>os</w:t>
            </w:r>
            <w:proofErr w:type="spellEnd"/>
            <w:r w:rsidRPr="004A61A0">
              <w:rPr>
                <w:sz w:val="20"/>
                <w:szCs w:val="20"/>
              </w:rPr>
              <w:t xml:space="preserve"> </w:t>
            </w:r>
            <w:proofErr w:type="spellStart"/>
            <w:r w:rsidRPr="004A61A0">
              <w:rPr>
                <w:sz w:val="20"/>
                <w:szCs w:val="20"/>
              </w:rPr>
              <w:t>utilizadores</w:t>
            </w:r>
            <w:proofErr w:type="spellEnd"/>
            <w:r w:rsidRPr="004A61A0">
              <w:rPr>
                <w:sz w:val="20"/>
                <w:szCs w:val="20"/>
              </w:rPr>
              <w:t xml:space="preserve"> </w:t>
            </w:r>
            <w:proofErr w:type="spellStart"/>
            <w:r w:rsidRPr="004A61A0">
              <w:rPr>
                <w:sz w:val="20"/>
                <w:szCs w:val="20"/>
              </w:rPr>
              <w:t>não</w:t>
            </w:r>
            <w:proofErr w:type="spellEnd"/>
            <w:r w:rsidRPr="004A61A0">
              <w:rPr>
                <w:sz w:val="20"/>
                <w:szCs w:val="20"/>
              </w:rPr>
              <w:t xml:space="preserve"> </w:t>
            </w:r>
            <w:proofErr w:type="spellStart"/>
            <w:r w:rsidRPr="004A61A0">
              <w:rPr>
                <w:sz w:val="20"/>
                <w:szCs w:val="20"/>
              </w:rPr>
              <w:t>podem</w:t>
            </w:r>
            <w:proofErr w:type="spellEnd"/>
            <w:r w:rsidRPr="004A61A0">
              <w:rPr>
                <w:sz w:val="20"/>
                <w:szCs w:val="20"/>
              </w:rPr>
              <w:t xml:space="preserve"> </w:t>
            </w:r>
            <w:proofErr w:type="spellStart"/>
            <w:r w:rsidRPr="004A61A0">
              <w:rPr>
                <w:sz w:val="20"/>
                <w:szCs w:val="20"/>
              </w:rPr>
              <w:t>votar</w:t>
            </w:r>
            <w:proofErr w:type="spellEnd"/>
          </w:p>
          <w:p w14:paraId="0A2E0E31" w14:textId="77777777" w:rsidR="000A28E7" w:rsidRPr="006352C0" w:rsidRDefault="000A28E7" w:rsidP="002323AD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</w:p>
        </w:tc>
      </w:tr>
    </w:tbl>
    <w:p w14:paraId="4377344F" w14:textId="0BB75AB7" w:rsidR="004A61A0" w:rsidRDefault="004A61A0" w:rsidP="0060422C">
      <w:pPr>
        <w:pStyle w:val="Corpodetexto"/>
        <w:jc w:val="center"/>
        <w:rPr>
          <w:lang w:val="pt-PT"/>
        </w:rPr>
      </w:pPr>
    </w:p>
    <w:p w14:paraId="30284AC3" w14:textId="1925E52F" w:rsidR="004A61A0" w:rsidRDefault="004A61A0">
      <w:pPr>
        <w:spacing w:line="240" w:lineRule="auto"/>
        <w:jc w:val="left"/>
        <w:rPr>
          <w:lang w:val="pt-PT"/>
        </w:rPr>
      </w:pPr>
      <w:r>
        <w:rPr>
          <w:lang w:val="pt-PT"/>
        </w:rPr>
        <w:br w:type="page"/>
      </w:r>
    </w:p>
    <w:tbl>
      <w:tblPr>
        <w:tblStyle w:val="TabelacomGrelha"/>
        <w:tblpPr w:leftFromText="141" w:rightFromText="141" w:vertAnchor="text" w:horzAnchor="margin" w:tblpY="923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4A61A0" w14:paraId="1E439E95" w14:textId="77777777" w:rsidTr="004A61A0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2318FBF6" w14:textId="33A3DC9A" w:rsidR="004A61A0" w:rsidRPr="006A5C70" w:rsidRDefault="004A61A0" w:rsidP="004A61A0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lastRenderedPageBreak/>
              <w:t>Título: Us</w:t>
            </w:r>
            <w:r w:rsidR="003F700F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7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r w:rsidR="00733CF1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proofErr w:type="spellStart"/>
            <w:r w:rsidR="00733CF1" w:rsidRPr="00312CA3">
              <w:t>Gerir</w:t>
            </w:r>
            <w:proofErr w:type="spellEnd"/>
            <w:r w:rsidR="00D13D5D" w:rsidRPr="00312CA3">
              <w:t xml:space="preserve"> Contas de </w:t>
            </w:r>
            <w:proofErr w:type="spellStart"/>
            <w:r w:rsidR="00D13D5D" w:rsidRPr="00312CA3">
              <w:t>Funcionários</w:t>
            </w:r>
            <w:proofErr w:type="spellEnd"/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1086CBC2" w14:textId="3A8C1E44" w:rsidR="004A61A0" w:rsidRPr="006A5C70" w:rsidRDefault="004A61A0" w:rsidP="004A61A0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733CF1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5</w:t>
            </w:r>
          </w:p>
        </w:tc>
      </w:tr>
      <w:tr w:rsidR="004A61A0" w:rsidRPr="0023765C" w14:paraId="00726521" w14:textId="77777777" w:rsidTr="004A61A0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70BE0476" w14:textId="77777777" w:rsidR="00155817" w:rsidRPr="00155817" w:rsidRDefault="00155817" w:rsidP="00155817">
            <w:pPr>
              <w:spacing w:after="160"/>
              <w:rPr>
                <w:sz w:val="20"/>
                <w:szCs w:val="20"/>
                <w:lang w:val="pt-PT"/>
              </w:rPr>
            </w:pPr>
            <w:r w:rsidRPr="00155817">
              <w:rPr>
                <w:sz w:val="20"/>
                <w:szCs w:val="20"/>
                <w:lang w:val="pt-PT"/>
              </w:rPr>
              <w:t>Descrição:</w:t>
            </w:r>
            <w:r w:rsidRPr="00155817">
              <w:rPr>
                <w:sz w:val="20"/>
                <w:szCs w:val="20"/>
              </w:rPr>
              <w:t xml:space="preserve"> Como admin </w:t>
            </w:r>
            <w:proofErr w:type="spellStart"/>
            <w:r w:rsidRPr="00155817">
              <w:rPr>
                <w:sz w:val="20"/>
                <w:szCs w:val="20"/>
              </w:rPr>
              <w:t>ou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funcionário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quero</w:t>
            </w:r>
            <w:proofErr w:type="spellEnd"/>
            <w:r w:rsidRPr="00155817">
              <w:rPr>
                <w:sz w:val="20"/>
                <w:szCs w:val="20"/>
              </w:rPr>
              <w:t xml:space="preserve"> ser </w:t>
            </w:r>
            <w:proofErr w:type="spellStart"/>
            <w:r w:rsidRPr="00155817">
              <w:rPr>
                <w:sz w:val="20"/>
                <w:szCs w:val="20"/>
              </w:rPr>
              <w:t>capaz</w:t>
            </w:r>
            <w:proofErr w:type="spellEnd"/>
            <w:r w:rsidRPr="00155817">
              <w:rPr>
                <w:sz w:val="20"/>
                <w:szCs w:val="20"/>
              </w:rPr>
              <w:t xml:space="preserve"> de </w:t>
            </w:r>
            <w:proofErr w:type="spellStart"/>
            <w:r w:rsidRPr="00155817">
              <w:rPr>
                <w:sz w:val="20"/>
                <w:szCs w:val="20"/>
              </w:rPr>
              <w:t>gerir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contas</w:t>
            </w:r>
            <w:proofErr w:type="spellEnd"/>
            <w:r w:rsidRPr="00155817">
              <w:rPr>
                <w:sz w:val="20"/>
                <w:szCs w:val="20"/>
              </w:rPr>
              <w:t xml:space="preserve"> de </w:t>
            </w:r>
            <w:proofErr w:type="spellStart"/>
            <w:r w:rsidRPr="00155817">
              <w:rPr>
                <w:sz w:val="20"/>
                <w:szCs w:val="20"/>
              </w:rPr>
              <w:t>funcionários</w:t>
            </w:r>
            <w:proofErr w:type="spellEnd"/>
            <w:r w:rsidRPr="00155817">
              <w:rPr>
                <w:sz w:val="20"/>
                <w:szCs w:val="20"/>
              </w:rPr>
              <w:t xml:space="preserve"> para </w:t>
            </w:r>
            <w:proofErr w:type="spellStart"/>
            <w:r w:rsidRPr="00155817">
              <w:rPr>
                <w:sz w:val="20"/>
                <w:szCs w:val="20"/>
              </w:rPr>
              <w:t>controlar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acessos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ao</w:t>
            </w:r>
            <w:proofErr w:type="spellEnd"/>
            <w:r w:rsidRPr="00155817">
              <w:rPr>
                <w:sz w:val="20"/>
                <w:szCs w:val="20"/>
              </w:rPr>
              <w:t xml:space="preserve"> </w:t>
            </w:r>
            <w:proofErr w:type="spellStart"/>
            <w:r w:rsidRPr="00155817">
              <w:rPr>
                <w:sz w:val="20"/>
                <w:szCs w:val="20"/>
              </w:rPr>
              <w:t>sistema</w:t>
            </w:r>
            <w:proofErr w:type="spellEnd"/>
            <w:r w:rsidRPr="00155817">
              <w:rPr>
                <w:sz w:val="20"/>
                <w:szCs w:val="20"/>
              </w:rPr>
              <w:t>.</w:t>
            </w:r>
          </w:p>
          <w:p w14:paraId="3A1D8B0F" w14:textId="77777777" w:rsidR="004A61A0" w:rsidRDefault="004A61A0" w:rsidP="004A61A0">
            <w:pPr>
              <w:spacing w:line="240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1A6C99B7" w14:textId="77777777" w:rsidR="004A61A0" w:rsidRDefault="004A61A0" w:rsidP="004A61A0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1C3E08F1" w14:textId="77777777" w:rsidR="005400B6" w:rsidRPr="00312CA3" w:rsidRDefault="005400B6" w:rsidP="005400B6">
            <w:pPr>
              <w:numPr>
                <w:ilvl w:val="0"/>
                <w:numId w:val="14"/>
              </w:numPr>
              <w:spacing w:after="160" w:line="259" w:lineRule="auto"/>
              <w:jc w:val="left"/>
              <w:rPr>
                <w:lang w:val="pt-PT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criar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contas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funcionários</w:t>
            </w:r>
            <w:proofErr w:type="spellEnd"/>
          </w:p>
          <w:p w14:paraId="6CEDF8E5" w14:textId="581899E5" w:rsidR="004A61A0" w:rsidRPr="00C91D6A" w:rsidRDefault="00C91D6A" w:rsidP="00C91D6A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editar</w:t>
            </w:r>
            <w:proofErr w:type="spellEnd"/>
            <w:r w:rsidRPr="00312CA3">
              <w:t xml:space="preserve"> dados das </w:t>
            </w:r>
            <w:proofErr w:type="spellStart"/>
            <w:r w:rsidRPr="00312CA3">
              <w:t>contas</w:t>
            </w:r>
            <w:proofErr w:type="spellEnd"/>
            <w:r w:rsidRPr="00C91D6A">
              <w:rPr>
                <w:rFonts w:cs="Times New Roman"/>
                <w:bCs/>
                <w:smallCaps/>
                <w:kern w:val="20"/>
                <w:sz w:val="20"/>
                <w:szCs w:val="20"/>
              </w:rPr>
              <w:t xml:space="preserve"> </w:t>
            </w:r>
          </w:p>
        </w:tc>
      </w:tr>
    </w:tbl>
    <w:p w14:paraId="716A5996" w14:textId="330D6C19" w:rsidR="000A28E7" w:rsidRDefault="00DB20C7" w:rsidP="00DB20C7">
      <w:pPr>
        <w:pStyle w:val="Legenda"/>
        <w:jc w:val="left"/>
        <w:rPr>
          <w:lang w:val="pt-PT"/>
        </w:rPr>
      </w:pPr>
      <w:bookmarkStart w:id="16" w:name="_Toc233651165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r w:rsidRPr="00EC0DC5">
        <w:t>User Storie</w:t>
      </w:r>
      <w:r>
        <w:t xml:space="preserve"> 7</w:t>
      </w:r>
      <w:bookmarkEnd w:id="16"/>
    </w:p>
    <w:p w14:paraId="6B01820D" w14:textId="1B98E5D9" w:rsidR="00C91D6A" w:rsidRDefault="00C91D6A" w:rsidP="0060422C">
      <w:pPr>
        <w:pStyle w:val="Corpodetexto"/>
        <w:jc w:val="center"/>
        <w:rPr>
          <w:lang w:val="pt-PT"/>
        </w:rPr>
      </w:pPr>
    </w:p>
    <w:p w14:paraId="459C7E77" w14:textId="4D51A35C" w:rsidR="00C91D6A" w:rsidRDefault="00C91D6A" w:rsidP="0060422C">
      <w:pPr>
        <w:pStyle w:val="Corpodetexto"/>
        <w:jc w:val="center"/>
        <w:rPr>
          <w:lang w:val="pt-PT"/>
        </w:rPr>
      </w:pPr>
    </w:p>
    <w:p w14:paraId="7EA7BAD7" w14:textId="292749EE" w:rsidR="00C91D6A" w:rsidRDefault="00C91D6A" w:rsidP="0060422C">
      <w:pPr>
        <w:pStyle w:val="Corpodetexto"/>
        <w:jc w:val="center"/>
        <w:rPr>
          <w:lang w:val="pt-PT"/>
        </w:rPr>
      </w:pPr>
    </w:p>
    <w:p w14:paraId="7D6ADA1F" w14:textId="50B7A22F" w:rsidR="00C91D6A" w:rsidRDefault="00DB20C7" w:rsidP="00DB20C7">
      <w:pPr>
        <w:pStyle w:val="Legenda"/>
        <w:jc w:val="left"/>
        <w:rPr>
          <w:lang w:val="pt-PT"/>
        </w:rPr>
      </w:pPr>
      <w:bookmarkStart w:id="17" w:name="_Toc233651166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 w:rsidRPr="0067614B">
        <w:t>User Storie</w:t>
      </w:r>
      <w:r>
        <w:t xml:space="preserve"> 8</w:t>
      </w:r>
      <w:bookmarkEnd w:id="17"/>
    </w:p>
    <w:tbl>
      <w:tblPr>
        <w:tblStyle w:val="TabelacomGrelha"/>
        <w:tblpPr w:leftFromText="141" w:rightFromText="141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C91D6A" w14:paraId="2E5C81DC" w14:textId="77777777" w:rsidTr="00C91D6A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55C1210D" w14:textId="1CD859A1" w:rsidR="00C91D6A" w:rsidRPr="006A5C70" w:rsidRDefault="00C91D6A" w:rsidP="00C91D6A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 w:rsidR="00733CF1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8 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0A0157" w:rsidRPr="00312CA3">
              <w:t xml:space="preserve">Gerar </w:t>
            </w:r>
            <w:proofErr w:type="spellStart"/>
            <w:r w:rsidR="000A0157" w:rsidRPr="00312CA3">
              <w:t>Relatórios</w:t>
            </w:r>
            <w:proofErr w:type="spellEnd"/>
            <w:r w:rsidR="000A0157" w:rsidRPr="00312CA3">
              <w:t xml:space="preserve"> de </w:t>
            </w:r>
            <w:proofErr w:type="spellStart"/>
            <w:r w:rsidR="000A0157" w:rsidRPr="00312CA3">
              <w:t>Votação</w:t>
            </w:r>
            <w:proofErr w:type="spellEnd"/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6D1DE163" w14:textId="54BA3BA5" w:rsidR="00C91D6A" w:rsidRPr="006A5C70" w:rsidRDefault="00C91D6A" w:rsidP="00C91D6A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0A0157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2</w:t>
            </w:r>
          </w:p>
        </w:tc>
      </w:tr>
      <w:tr w:rsidR="00C91D6A" w:rsidRPr="0023765C" w14:paraId="140DF3C5" w14:textId="77777777" w:rsidTr="00C91D6A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514D0B90" w14:textId="77777777" w:rsidR="00233B4D" w:rsidRPr="00233B4D" w:rsidRDefault="00233B4D" w:rsidP="00233B4D">
            <w:pPr>
              <w:spacing w:after="160"/>
              <w:rPr>
                <w:sz w:val="20"/>
                <w:szCs w:val="20"/>
                <w:lang w:val="pt-PT"/>
              </w:rPr>
            </w:pPr>
            <w:r w:rsidRPr="00233B4D">
              <w:rPr>
                <w:sz w:val="20"/>
                <w:szCs w:val="20"/>
                <w:lang w:val="pt-PT"/>
              </w:rPr>
              <w:t>Descrição:</w:t>
            </w:r>
            <w:r w:rsidRPr="00233B4D">
              <w:rPr>
                <w:sz w:val="20"/>
                <w:szCs w:val="20"/>
              </w:rPr>
              <w:t xml:space="preserve"> Como admin </w:t>
            </w:r>
            <w:proofErr w:type="spellStart"/>
            <w:r w:rsidRPr="00233B4D">
              <w:rPr>
                <w:sz w:val="20"/>
                <w:szCs w:val="20"/>
              </w:rPr>
              <w:t>ou</w:t>
            </w:r>
            <w:proofErr w:type="spellEnd"/>
            <w:r w:rsidRPr="00233B4D">
              <w:rPr>
                <w:sz w:val="20"/>
                <w:szCs w:val="20"/>
              </w:rPr>
              <w:t xml:space="preserve"> </w:t>
            </w:r>
            <w:proofErr w:type="spellStart"/>
            <w:r w:rsidRPr="00233B4D">
              <w:rPr>
                <w:sz w:val="20"/>
                <w:szCs w:val="20"/>
              </w:rPr>
              <w:t>funcionário</w:t>
            </w:r>
            <w:proofErr w:type="spellEnd"/>
            <w:r w:rsidRPr="00233B4D">
              <w:rPr>
                <w:sz w:val="20"/>
                <w:szCs w:val="20"/>
              </w:rPr>
              <w:t xml:space="preserve"> </w:t>
            </w:r>
            <w:proofErr w:type="spellStart"/>
            <w:r w:rsidRPr="00233B4D">
              <w:rPr>
                <w:sz w:val="20"/>
                <w:szCs w:val="20"/>
              </w:rPr>
              <w:t>quero</w:t>
            </w:r>
            <w:proofErr w:type="spellEnd"/>
            <w:r w:rsidRPr="00233B4D">
              <w:rPr>
                <w:sz w:val="20"/>
                <w:szCs w:val="20"/>
              </w:rPr>
              <w:t xml:space="preserve"> ser </w:t>
            </w:r>
            <w:proofErr w:type="spellStart"/>
            <w:r w:rsidRPr="00233B4D">
              <w:rPr>
                <w:sz w:val="20"/>
                <w:szCs w:val="20"/>
              </w:rPr>
              <w:t>capaz</w:t>
            </w:r>
            <w:proofErr w:type="spellEnd"/>
            <w:r w:rsidRPr="00233B4D">
              <w:rPr>
                <w:sz w:val="20"/>
                <w:szCs w:val="20"/>
              </w:rPr>
              <w:t xml:space="preserve"> de </w:t>
            </w:r>
            <w:proofErr w:type="spellStart"/>
            <w:r w:rsidRPr="00233B4D">
              <w:rPr>
                <w:sz w:val="20"/>
                <w:szCs w:val="20"/>
              </w:rPr>
              <w:t>gerar</w:t>
            </w:r>
            <w:proofErr w:type="spellEnd"/>
            <w:r w:rsidRPr="00233B4D">
              <w:rPr>
                <w:sz w:val="20"/>
                <w:szCs w:val="20"/>
              </w:rPr>
              <w:t xml:space="preserve"> </w:t>
            </w:r>
            <w:proofErr w:type="spellStart"/>
            <w:r w:rsidRPr="00233B4D">
              <w:rPr>
                <w:sz w:val="20"/>
                <w:szCs w:val="20"/>
              </w:rPr>
              <w:t>relatórios</w:t>
            </w:r>
            <w:proofErr w:type="spellEnd"/>
            <w:r w:rsidRPr="00233B4D">
              <w:rPr>
                <w:sz w:val="20"/>
                <w:szCs w:val="20"/>
              </w:rPr>
              <w:t xml:space="preserve"> de </w:t>
            </w:r>
            <w:proofErr w:type="spellStart"/>
            <w:r w:rsidRPr="00233B4D">
              <w:rPr>
                <w:sz w:val="20"/>
                <w:szCs w:val="20"/>
              </w:rPr>
              <w:t>votação</w:t>
            </w:r>
            <w:proofErr w:type="spellEnd"/>
            <w:r w:rsidRPr="00233B4D">
              <w:rPr>
                <w:sz w:val="20"/>
                <w:szCs w:val="20"/>
              </w:rPr>
              <w:t xml:space="preserve"> para </w:t>
            </w:r>
            <w:proofErr w:type="spellStart"/>
            <w:r w:rsidRPr="00233B4D">
              <w:rPr>
                <w:sz w:val="20"/>
                <w:szCs w:val="20"/>
              </w:rPr>
              <w:t>analisar</w:t>
            </w:r>
            <w:proofErr w:type="spellEnd"/>
            <w:r w:rsidRPr="00233B4D">
              <w:rPr>
                <w:sz w:val="20"/>
                <w:szCs w:val="20"/>
              </w:rPr>
              <w:t xml:space="preserve"> </w:t>
            </w:r>
            <w:proofErr w:type="spellStart"/>
            <w:r w:rsidRPr="00233B4D">
              <w:rPr>
                <w:sz w:val="20"/>
                <w:szCs w:val="20"/>
              </w:rPr>
              <w:t>os</w:t>
            </w:r>
            <w:proofErr w:type="spellEnd"/>
            <w:r w:rsidRPr="00233B4D">
              <w:rPr>
                <w:sz w:val="20"/>
                <w:szCs w:val="20"/>
              </w:rPr>
              <w:t xml:space="preserve"> </w:t>
            </w:r>
            <w:proofErr w:type="spellStart"/>
            <w:r w:rsidRPr="00233B4D">
              <w:rPr>
                <w:sz w:val="20"/>
                <w:szCs w:val="20"/>
              </w:rPr>
              <w:t>resultados</w:t>
            </w:r>
            <w:proofErr w:type="spellEnd"/>
            <w:r w:rsidRPr="00233B4D">
              <w:rPr>
                <w:sz w:val="20"/>
                <w:szCs w:val="20"/>
              </w:rPr>
              <w:t>.</w:t>
            </w:r>
          </w:p>
          <w:p w14:paraId="37B64BE5" w14:textId="77777777" w:rsidR="00C91D6A" w:rsidRDefault="00C91D6A" w:rsidP="00C91D6A">
            <w:pPr>
              <w:spacing w:line="240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678A5499" w14:textId="77777777" w:rsidR="00C91D6A" w:rsidRDefault="00C91D6A" w:rsidP="00C91D6A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5FBBE67E" w14:textId="77777777" w:rsidR="00C42DC2" w:rsidRPr="00312CA3" w:rsidRDefault="00C42DC2" w:rsidP="00C42DC2">
            <w:pPr>
              <w:numPr>
                <w:ilvl w:val="0"/>
                <w:numId w:val="14"/>
              </w:numPr>
              <w:spacing w:after="160" w:line="259" w:lineRule="auto"/>
              <w:jc w:val="left"/>
              <w:rPr>
                <w:lang w:val="pt-PT"/>
              </w:rPr>
            </w:pPr>
            <w:r w:rsidRPr="00312CA3">
              <w:t xml:space="preserve">Deve ser </w:t>
            </w:r>
            <w:proofErr w:type="spellStart"/>
            <w:r w:rsidRPr="00312CA3">
              <w:t>possível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gerar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relatórios</w:t>
            </w:r>
            <w:proofErr w:type="spellEnd"/>
            <w:r w:rsidRPr="00312CA3">
              <w:t xml:space="preserve"> com </w:t>
            </w:r>
            <w:proofErr w:type="spellStart"/>
            <w:r w:rsidRPr="00312CA3">
              <w:t>resultados</w:t>
            </w:r>
            <w:proofErr w:type="spellEnd"/>
            <w:r w:rsidRPr="00312CA3">
              <w:t xml:space="preserve"> de </w:t>
            </w:r>
            <w:proofErr w:type="spellStart"/>
            <w:r w:rsidRPr="00312CA3">
              <w:t>votação</w:t>
            </w:r>
            <w:proofErr w:type="spellEnd"/>
          </w:p>
          <w:p w14:paraId="6317686C" w14:textId="08AEE382" w:rsidR="00C91D6A" w:rsidRPr="00C91D6A" w:rsidRDefault="002D1E82" w:rsidP="00C42DC2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</w:rPr>
            </w:pPr>
            <w:r w:rsidRPr="00312CA3">
              <w:t>Os relatórios devem incluir número de votos por jogo</w:t>
            </w:r>
          </w:p>
        </w:tc>
      </w:tr>
    </w:tbl>
    <w:p w14:paraId="7EFC885D" w14:textId="125ABC07" w:rsidR="00C91D6A" w:rsidRDefault="00C91D6A" w:rsidP="0060422C">
      <w:pPr>
        <w:pStyle w:val="Corpodetexto"/>
        <w:jc w:val="center"/>
        <w:rPr>
          <w:lang w:val="pt-PT"/>
        </w:rPr>
      </w:pPr>
    </w:p>
    <w:p w14:paraId="2C6EFC8C" w14:textId="3CF7D24B" w:rsidR="00C91D6A" w:rsidRDefault="00C91D6A" w:rsidP="0060422C">
      <w:pPr>
        <w:pStyle w:val="Corpodetexto"/>
        <w:jc w:val="center"/>
        <w:rPr>
          <w:lang w:val="pt-PT"/>
        </w:rPr>
      </w:pPr>
    </w:p>
    <w:p w14:paraId="57DD433C" w14:textId="5EB91B33" w:rsidR="002D1E82" w:rsidRDefault="00DB20C7" w:rsidP="00DB20C7">
      <w:pPr>
        <w:pStyle w:val="Legenda"/>
        <w:jc w:val="left"/>
        <w:rPr>
          <w:lang w:val="pt-PT"/>
        </w:rPr>
      </w:pPr>
      <w:bookmarkStart w:id="18" w:name="_Toc233651167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</w:t>
      </w:r>
      <w:r w:rsidRPr="00535EB5">
        <w:t>User Storie</w:t>
      </w:r>
      <w:r>
        <w:t xml:space="preserve"> 9</w:t>
      </w:r>
      <w:bookmarkEnd w:id="18"/>
    </w:p>
    <w:tbl>
      <w:tblPr>
        <w:tblStyle w:val="TabelacomGrelha"/>
        <w:tblpPr w:leftFromText="141" w:rightFromText="141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7083"/>
        <w:gridCol w:w="1412"/>
      </w:tblGrid>
      <w:tr w:rsidR="002D1E82" w14:paraId="7CE0D838" w14:textId="77777777" w:rsidTr="002323AD">
        <w:trPr>
          <w:trHeight w:val="412"/>
        </w:trPr>
        <w:tc>
          <w:tcPr>
            <w:tcW w:w="7083" w:type="dxa"/>
            <w:tcBorders>
              <w:bottom w:val="single" w:sz="4" w:space="0" w:color="auto"/>
              <w:right w:val="single" w:sz="4" w:space="0" w:color="auto"/>
            </w:tcBorders>
          </w:tcPr>
          <w:p w14:paraId="59797677" w14:textId="3E5941F9" w:rsidR="002D1E82" w:rsidRPr="006A5C70" w:rsidRDefault="002D1E82" w:rsidP="002323AD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Título: Us</w:t>
            </w:r>
            <w:r w:rsidR="000C44B4">
              <w:rPr>
                <w:bCs/>
                <w:smallCaps/>
                <w:kern w:val="20"/>
                <w:lang w:val="pt-PT"/>
              </w:rPr>
              <w:t>9</w:t>
            </w:r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 </w:t>
            </w:r>
            <w:proofErr w:type="gramStart"/>
            <w:r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– </w:t>
            </w:r>
            <w:r w:rsidR="00807ED1" w:rsidRPr="00312CA3">
              <w:t xml:space="preserve"> </w:t>
            </w:r>
            <w:proofErr w:type="spellStart"/>
            <w:r w:rsidR="00807ED1" w:rsidRPr="00312CA3">
              <w:t>Registar</w:t>
            </w:r>
            <w:proofErr w:type="spellEnd"/>
            <w:proofErr w:type="gramEnd"/>
            <w:r w:rsidR="00807ED1" w:rsidRPr="00312CA3">
              <w:t xml:space="preserve"> Conta / Login</w:t>
            </w:r>
          </w:p>
        </w:tc>
        <w:tc>
          <w:tcPr>
            <w:tcW w:w="1412" w:type="dxa"/>
            <w:tcBorders>
              <w:left w:val="single" w:sz="4" w:space="0" w:color="auto"/>
              <w:bottom w:val="single" w:sz="4" w:space="0" w:color="auto"/>
            </w:tcBorders>
          </w:tcPr>
          <w:p w14:paraId="23C2A280" w14:textId="263115D2" w:rsidR="002D1E82" w:rsidRPr="006A5C70" w:rsidRDefault="002D1E82" w:rsidP="002323AD">
            <w:p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</w:pPr>
            <w:r w:rsidRPr="006A5C70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 xml:space="preserve">SP: </w:t>
            </w:r>
            <w:r w:rsidR="00807ED1">
              <w:rPr>
                <w:rFonts w:cs="Times New Roman"/>
                <w:bCs/>
                <w:smallCaps/>
                <w:kern w:val="20"/>
                <w:sz w:val="20"/>
                <w:szCs w:val="20"/>
                <w:lang w:val="pt-PT"/>
              </w:rPr>
              <w:t>5</w:t>
            </w:r>
          </w:p>
        </w:tc>
      </w:tr>
      <w:tr w:rsidR="002D1E82" w:rsidRPr="0023765C" w14:paraId="1F925543" w14:textId="77777777" w:rsidTr="002323AD">
        <w:trPr>
          <w:trHeight w:val="276"/>
        </w:trPr>
        <w:tc>
          <w:tcPr>
            <w:tcW w:w="8495" w:type="dxa"/>
            <w:gridSpan w:val="2"/>
            <w:tcBorders>
              <w:left w:val="nil"/>
              <w:bottom w:val="nil"/>
              <w:right w:val="nil"/>
            </w:tcBorders>
          </w:tcPr>
          <w:p w14:paraId="76AF9B29" w14:textId="77914A6C" w:rsidR="008D0AE4" w:rsidRPr="008D0AE4" w:rsidRDefault="008D0AE4" w:rsidP="008D0AE4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8D0AE4">
              <w:rPr>
                <w:sz w:val="20"/>
                <w:szCs w:val="20"/>
              </w:rPr>
              <w:t xml:space="preserve">Como </w:t>
            </w:r>
            <w:proofErr w:type="spellStart"/>
            <w:r w:rsidRPr="008D0AE4">
              <w:rPr>
                <w:sz w:val="20"/>
                <w:szCs w:val="20"/>
              </w:rPr>
              <w:t>visitante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ou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membro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quero</w:t>
            </w:r>
            <w:proofErr w:type="spellEnd"/>
            <w:r w:rsidRPr="008D0AE4">
              <w:rPr>
                <w:sz w:val="20"/>
                <w:szCs w:val="20"/>
              </w:rPr>
              <w:t xml:space="preserve"> ser </w:t>
            </w:r>
            <w:proofErr w:type="spellStart"/>
            <w:r w:rsidRPr="008D0AE4">
              <w:rPr>
                <w:sz w:val="20"/>
                <w:szCs w:val="20"/>
              </w:rPr>
              <w:t>capaz</w:t>
            </w:r>
            <w:proofErr w:type="spellEnd"/>
            <w:r w:rsidRPr="008D0AE4">
              <w:rPr>
                <w:sz w:val="20"/>
                <w:szCs w:val="20"/>
              </w:rPr>
              <w:t xml:space="preserve"> de </w:t>
            </w:r>
            <w:proofErr w:type="spellStart"/>
            <w:r w:rsidRPr="008D0AE4">
              <w:rPr>
                <w:sz w:val="20"/>
                <w:szCs w:val="20"/>
              </w:rPr>
              <w:t>registar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uma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conta</w:t>
            </w:r>
            <w:proofErr w:type="spellEnd"/>
            <w:r w:rsidRPr="008D0AE4">
              <w:rPr>
                <w:sz w:val="20"/>
                <w:szCs w:val="20"/>
              </w:rPr>
              <w:t xml:space="preserve"> e </w:t>
            </w:r>
            <w:proofErr w:type="spellStart"/>
            <w:r w:rsidRPr="008D0AE4">
              <w:rPr>
                <w:sz w:val="20"/>
                <w:szCs w:val="20"/>
              </w:rPr>
              <w:t>fazer</w:t>
            </w:r>
            <w:proofErr w:type="spellEnd"/>
            <w:r w:rsidRPr="008D0AE4">
              <w:rPr>
                <w:sz w:val="20"/>
                <w:szCs w:val="20"/>
              </w:rPr>
              <w:t xml:space="preserve"> login para </w:t>
            </w:r>
            <w:proofErr w:type="spellStart"/>
            <w:r w:rsidRPr="008D0AE4">
              <w:rPr>
                <w:sz w:val="20"/>
                <w:szCs w:val="20"/>
              </w:rPr>
              <w:t>aceder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às</w:t>
            </w:r>
            <w:proofErr w:type="spellEnd"/>
            <w:r w:rsidRPr="008D0AE4">
              <w:rPr>
                <w:sz w:val="20"/>
                <w:szCs w:val="20"/>
              </w:rPr>
              <w:t xml:space="preserve"> </w:t>
            </w:r>
            <w:proofErr w:type="spellStart"/>
            <w:r w:rsidRPr="008D0AE4">
              <w:rPr>
                <w:sz w:val="20"/>
                <w:szCs w:val="20"/>
              </w:rPr>
              <w:t>funcionalidades</w:t>
            </w:r>
            <w:proofErr w:type="spellEnd"/>
            <w:r w:rsidRPr="008D0AE4">
              <w:rPr>
                <w:sz w:val="20"/>
                <w:szCs w:val="20"/>
              </w:rPr>
              <w:t xml:space="preserve"> do </w:t>
            </w:r>
            <w:proofErr w:type="spellStart"/>
            <w:r w:rsidRPr="008D0AE4">
              <w:rPr>
                <w:sz w:val="20"/>
                <w:szCs w:val="20"/>
              </w:rPr>
              <w:t>sistema</w:t>
            </w:r>
            <w:proofErr w:type="spellEnd"/>
            <w:r w:rsidRPr="008D0AE4">
              <w:rPr>
                <w:sz w:val="20"/>
                <w:szCs w:val="20"/>
              </w:rPr>
              <w:t>.</w:t>
            </w:r>
          </w:p>
          <w:p w14:paraId="5447A704" w14:textId="0BD79B23" w:rsidR="002D1E82" w:rsidRDefault="002D1E82" w:rsidP="002323AD">
            <w:pPr>
              <w:spacing w:line="240" w:lineRule="auto"/>
              <w:ind w:left="105"/>
              <w:rPr>
                <w:rFonts w:eastAsia="Calibri" w:cs="Times New Roman"/>
                <w:bCs/>
                <w:sz w:val="20"/>
                <w:szCs w:val="20"/>
                <w:lang w:val="pt-PT"/>
              </w:rPr>
            </w:pPr>
          </w:p>
          <w:p w14:paraId="5BDF33CC" w14:textId="7D4EC037" w:rsidR="002D1E82" w:rsidRDefault="002D1E82" w:rsidP="002323AD">
            <w:pPr>
              <w:spacing w:after="165"/>
              <w:ind w:left="105"/>
              <w:rPr>
                <w:rFonts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Critérios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eastAsia="Calibri" w:cs="Times New Roman"/>
                <w:bCs/>
                <w:sz w:val="20"/>
                <w:szCs w:val="20"/>
              </w:rPr>
              <w:t>Aceitação</w:t>
            </w:r>
            <w:proofErr w:type="spellEnd"/>
            <w:r>
              <w:rPr>
                <w:rFonts w:eastAsia="Calibri" w:cs="Times New Roman"/>
                <w:bCs/>
                <w:sz w:val="20"/>
                <w:szCs w:val="20"/>
              </w:rPr>
              <w:t xml:space="preserve">: </w:t>
            </w:r>
          </w:p>
          <w:p w14:paraId="08993919" w14:textId="43927B24" w:rsidR="008C42BB" w:rsidRPr="00312CA3" w:rsidRDefault="008C42BB" w:rsidP="008C42BB">
            <w:pPr>
              <w:numPr>
                <w:ilvl w:val="0"/>
                <w:numId w:val="14"/>
              </w:numPr>
              <w:spacing w:after="160" w:line="259" w:lineRule="auto"/>
              <w:jc w:val="left"/>
              <w:rPr>
                <w:lang w:val="pt-PT"/>
              </w:rPr>
            </w:pPr>
            <w:r w:rsidRPr="00312CA3">
              <w:t xml:space="preserve">O </w:t>
            </w:r>
            <w:proofErr w:type="spellStart"/>
            <w:r w:rsidRPr="00312CA3">
              <w:t>visitante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deve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poder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criar</w:t>
            </w:r>
            <w:proofErr w:type="spellEnd"/>
            <w:r w:rsidRPr="00312CA3">
              <w:t xml:space="preserve"> </w:t>
            </w:r>
            <w:proofErr w:type="spellStart"/>
            <w:r w:rsidRPr="00312CA3">
              <w:t>uma</w:t>
            </w:r>
            <w:proofErr w:type="spellEnd"/>
            <w:r w:rsidRPr="00312CA3">
              <w:t xml:space="preserve"> nova </w:t>
            </w:r>
            <w:proofErr w:type="spellStart"/>
            <w:r w:rsidRPr="00312CA3">
              <w:t>conta</w:t>
            </w:r>
            <w:proofErr w:type="spellEnd"/>
          </w:p>
          <w:p w14:paraId="63466B61" w14:textId="36FA4512" w:rsidR="002D1E82" w:rsidRPr="006F3B40" w:rsidRDefault="006F3B40" w:rsidP="008C42BB">
            <w:pPr>
              <w:pStyle w:val="PargrafodaLista"/>
              <w:numPr>
                <w:ilvl w:val="0"/>
                <w:numId w:val="14"/>
              </w:numPr>
              <w:spacing w:line="240" w:lineRule="auto"/>
              <w:jc w:val="left"/>
              <w:rPr>
                <w:rFonts w:cs="Times New Roman"/>
                <w:bCs/>
                <w:smallCaps/>
                <w:kern w:val="20"/>
                <w:sz w:val="20"/>
                <w:szCs w:val="20"/>
              </w:rPr>
            </w:pPr>
            <w:r w:rsidRPr="006F3B40">
              <w:rPr>
                <w:sz w:val="20"/>
                <w:szCs w:val="20"/>
              </w:rPr>
              <w:t>O membro deve conseguir fazer login com credenciais válidas</w:t>
            </w:r>
          </w:p>
        </w:tc>
      </w:tr>
    </w:tbl>
    <w:p w14:paraId="070ED3C8" w14:textId="771BF9CA" w:rsidR="002D1E82" w:rsidRPr="000A6C36" w:rsidRDefault="002D1E82" w:rsidP="0060422C">
      <w:pPr>
        <w:pStyle w:val="Corpodetexto"/>
        <w:jc w:val="center"/>
        <w:rPr>
          <w:lang w:val="pt-PT"/>
        </w:rPr>
      </w:pPr>
    </w:p>
    <w:p w14:paraId="221E766F" w14:textId="00CAA598" w:rsidR="000E781F" w:rsidRDefault="00486370" w:rsidP="00486370">
      <w:pPr>
        <w:pStyle w:val="Ttulo1"/>
      </w:pPr>
      <w:bookmarkStart w:id="19" w:name="_Toc233651092"/>
      <w:r>
        <w:lastRenderedPageBreak/>
        <w:t>Logotipos</w:t>
      </w:r>
      <w:bookmarkEnd w:id="19"/>
    </w:p>
    <w:p w14:paraId="14E104F5" w14:textId="612792C7" w:rsidR="00167803" w:rsidRPr="00C80798" w:rsidRDefault="3DEB7F84" w:rsidP="00167803">
      <w:pPr>
        <w:spacing w:after="160" w:line="278" w:lineRule="auto"/>
        <w:rPr>
          <w:rFonts w:cs="Times New Roman"/>
          <w:sz w:val="22"/>
        </w:rPr>
      </w:pPr>
      <w:r w:rsidRPr="3B071F82">
        <w:rPr>
          <w:rFonts w:cs="Times New Roman"/>
          <w:sz w:val="22"/>
        </w:rPr>
        <w:t>João Santos</w:t>
      </w:r>
      <w:r w:rsidR="00167803" w:rsidRPr="00C80798">
        <w:rPr>
          <w:rFonts w:cs="Times New Roman"/>
          <w:sz w:val="22"/>
        </w:rPr>
        <w:t xml:space="preserve"> (</w:t>
      </w:r>
      <w:proofErr w:type="spellStart"/>
      <w:r w:rsidR="00167803" w:rsidRPr="00C80798">
        <w:rPr>
          <w:rFonts w:cs="Times New Roman"/>
          <w:sz w:val="22"/>
        </w:rPr>
        <w:t>escolha</w:t>
      </w:r>
      <w:proofErr w:type="spellEnd"/>
      <w:r w:rsidR="00167803" w:rsidRPr="00C80798">
        <w:rPr>
          <w:rFonts w:cs="Times New Roman"/>
          <w:sz w:val="22"/>
        </w:rPr>
        <w:t xml:space="preserve"> final):</w:t>
      </w:r>
    </w:p>
    <w:p w14:paraId="240D375A" w14:textId="3CD46043" w:rsidR="57E8F89D" w:rsidRDefault="57E8F89D" w:rsidP="2C28D666">
      <w:pPr>
        <w:spacing w:after="160" w:line="278" w:lineRule="auto"/>
      </w:pPr>
      <w:r w:rsidRPr="2C28D666">
        <w:rPr>
          <w:rFonts w:cs="Times New Roman"/>
          <w:sz w:val="22"/>
          <w:lang w:val="pt-PT"/>
        </w:rPr>
        <w:t xml:space="preserve">O processo de criação deste logótipo procurou inspiração direta nos sinais de néon das salas de </w:t>
      </w:r>
      <w:proofErr w:type="spellStart"/>
      <w:r w:rsidRPr="2C28D666">
        <w:rPr>
          <w:rFonts w:cs="Times New Roman"/>
          <w:i/>
          <w:iCs/>
          <w:sz w:val="22"/>
          <w:lang w:val="pt-PT"/>
        </w:rPr>
        <w:t>arcade</w:t>
      </w:r>
      <w:proofErr w:type="spellEnd"/>
      <w:r w:rsidRPr="2C28D666">
        <w:rPr>
          <w:rFonts w:cs="Times New Roman"/>
          <w:sz w:val="22"/>
          <w:lang w:val="pt-PT"/>
        </w:rPr>
        <w:t xml:space="preserve"> clássicas e na estética </w:t>
      </w:r>
      <w:proofErr w:type="spellStart"/>
      <w:r w:rsidRPr="2C28D666">
        <w:rPr>
          <w:rFonts w:cs="Times New Roman"/>
          <w:i/>
          <w:iCs/>
          <w:sz w:val="22"/>
          <w:lang w:val="pt-PT"/>
        </w:rPr>
        <w:t>cyberpunk</w:t>
      </w:r>
      <w:proofErr w:type="spellEnd"/>
      <w:r w:rsidRPr="2C28D666">
        <w:rPr>
          <w:rFonts w:cs="Times New Roman"/>
          <w:sz w:val="22"/>
          <w:lang w:val="pt-PT"/>
        </w:rPr>
        <w:t xml:space="preserve">. Optou-se por um efeito de luz brilhante, utilizando o ciano na moldura e o rosa elétrico no texto para transmitir a energia vibrante do universo dos videojogos. A tipografia estilizada em caixa alta reforça a identidade digital, jovem e contemporânea da marca </w:t>
      </w:r>
      <w:proofErr w:type="spellStart"/>
      <w:r w:rsidRPr="2C28D666">
        <w:rPr>
          <w:rFonts w:cs="Times New Roman"/>
          <w:sz w:val="22"/>
          <w:lang w:val="pt-PT"/>
        </w:rPr>
        <w:t>PlayScore</w:t>
      </w:r>
      <w:proofErr w:type="spellEnd"/>
      <w:r w:rsidRPr="2C28D666">
        <w:rPr>
          <w:rFonts w:cs="Times New Roman"/>
          <w:sz w:val="22"/>
          <w:lang w:val="pt-PT"/>
        </w:rPr>
        <w:t>.</w:t>
      </w:r>
    </w:p>
    <w:p w14:paraId="6E445FF2" w14:textId="0F1D1710" w:rsidR="00450CC9" w:rsidRDefault="00A35CED" w:rsidP="00486370"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A0A7EB3" wp14:editId="1F3BF568">
                <wp:simplePos x="0" y="0"/>
                <wp:positionH relativeFrom="column">
                  <wp:posOffset>1076325</wp:posOffset>
                </wp:positionH>
                <wp:positionV relativeFrom="paragraph">
                  <wp:posOffset>1459865</wp:posOffset>
                </wp:positionV>
                <wp:extent cx="3295650" cy="635"/>
                <wp:effectExtent l="0" t="0" r="0" b="0"/>
                <wp:wrapNone/>
                <wp:docPr id="18510564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3D561B" w14:textId="5F34558E" w:rsidR="00A35CED" w:rsidRPr="00CA4D0C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0" w:name="_Toc233651123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</w:t>
                            </w:r>
                            <w:r w:rsidRPr="00393388">
                              <w:t xml:space="preserve"> (Logo João </w:t>
                            </w:r>
                            <w:r>
                              <w:t>Santos</w:t>
                            </w:r>
                            <w:r w:rsidRPr="00393388">
                              <w:t>)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7EB3" id="Caixa de texto 1" o:spid="_x0000_s1027" type="#_x0000_t202" style="position:absolute;left:0;text-align:left;margin-left:84.75pt;margin-top:114.95pt;width:259.5pt;height:.0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" stroked="f">
                <v:textbox style="mso-fit-shape-to-text:t" inset="0,0,0,0">
                  <w:txbxContent>
                    <w:p w14:paraId="1F3D561B" w14:textId="5F34558E" w:rsidR="00A35CED" w:rsidRPr="00CA4D0C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21" w:name="_Toc233651123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</w:t>
                      </w:r>
                      <w:r w:rsidRPr="00393388">
                        <w:t xml:space="preserve"> (Logo João </w:t>
                      </w:r>
                      <w:r>
                        <w:t>Santos</w:t>
                      </w:r>
                      <w:r w:rsidRPr="00393388">
                        <w:t>)</w:t>
                      </w:r>
                      <w:bookmarkEnd w:id="21"/>
                    </w:p>
                  </w:txbxContent>
                </v:textbox>
              </v:shape>
            </w:pict>
          </mc:Fallback>
        </mc:AlternateContent>
      </w:r>
      <w:r w:rsidR="1CA78ED0">
        <w:rPr>
          <w:noProof/>
        </w:rPr>
        <w:drawing>
          <wp:anchor distT="0" distB="0" distL="114300" distR="114300" simplePos="0" relativeHeight="251658249" behindDoc="0" locked="0" layoutInCell="1" allowOverlap="1" wp14:anchorId="7D441710" wp14:editId="74AFE460">
            <wp:simplePos x="0" y="0"/>
            <wp:positionH relativeFrom="column">
              <wp:posOffset>1076325</wp:posOffset>
            </wp:positionH>
            <wp:positionV relativeFrom="paragraph">
              <wp:posOffset>-9525</wp:posOffset>
            </wp:positionV>
            <wp:extent cx="3295650" cy="1412421"/>
            <wp:effectExtent l="0" t="0" r="0" b="0"/>
            <wp:wrapNone/>
            <wp:docPr id="1420807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1305" name="Picture 11062313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12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9E531C" w14:textId="01191571" w:rsidR="00450CC9" w:rsidRDefault="00450CC9" w:rsidP="00486370"/>
    <w:p w14:paraId="2D675AE0" w14:textId="6C070009" w:rsidR="00457954" w:rsidRDefault="00457954" w:rsidP="00486370">
      <w:pPr>
        <w:rPr>
          <w:lang w:val="pt-PT"/>
        </w:rPr>
      </w:pPr>
    </w:p>
    <w:p w14:paraId="132234BE" w14:textId="65EA142B" w:rsidR="62A0E806" w:rsidRDefault="62A0E806" w:rsidP="62A0E806">
      <w:pPr>
        <w:spacing w:after="160" w:line="278" w:lineRule="auto"/>
        <w:rPr>
          <w:rFonts w:cs="Times New Roman"/>
          <w:sz w:val="22"/>
          <w:lang w:val="pt-PT"/>
        </w:rPr>
      </w:pPr>
    </w:p>
    <w:p w14:paraId="59D46479" w14:textId="3E943B80" w:rsidR="62A0E806" w:rsidRDefault="62A0E806" w:rsidP="62A0E806">
      <w:pPr>
        <w:spacing w:after="160" w:line="278" w:lineRule="auto"/>
        <w:rPr>
          <w:rFonts w:cs="Times New Roman"/>
          <w:sz w:val="22"/>
          <w:lang w:val="pt-PT"/>
        </w:rPr>
      </w:pPr>
    </w:p>
    <w:p w14:paraId="7E057F47" w14:textId="15A1896C" w:rsidR="62A0E806" w:rsidRDefault="62A0E806" w:rsidP="62A0E806">
      <w:pPr>
        <w:spacing w:after="160" w:line="278" w:lineRule="auto"/>
        <w:rPr>
          <w:rFonts w:cs="Times New Roman"/>
          <w:sz w:val="22"/>
          <w:lang w:val="pt-PT"/>
        </w:rPr>
      </w:pPr>
    </w:p>
    <w:p w14:paraId="6740DA6F" w14:textId="59BDFF01" w:rsidR="5204EEAB" w:rsidRDefault="5204EEAB" w:rsidP="5204EEAB">
      <w:pPr>
        <w:spacing w:after="160" w:line="278" w:lineRule="auto"/>
        <w:rPr>
          <w:rFonts w:cs="Times New Roman"/>
          <w:sz w:val="22"/>
          <w:lang w:val="pt-PT"/>
        </w:rPr>
      </w:pPr>
    </w:p>
    <w:p w14:paraId="35C33A90" w14:textId="095557B1" w:rsidR="23792F41" w:rsidRDefault="23792F41" w:rsidP="23792F41">
      <w:pPr>
        <w:spacing w:after="160" w:line="278" w:lineRule="auto"/>
        <w:rPr>
          <w:rFonts w:cs="Times New Roman"/>
          <w:sz w:val="22"/>
          <w:lang w:val="pt-PT"/>
        </w:rPr>
      </w:pPr>
    </w:p>
    <w:p w14:paraId="4F3DA746" w14:textId="77777777" w:rsidR="00450CC9" w:rsidRPr="0023765C" w:rsidRDefault="00450CC9" w:rsidP="00450CC9">
      <w:pPr>
        <w:spacing w:after="160" w:line="278" w:lineRule="auto"/>
        <w:rPr>
          <w:rFonts w:cs="Times New Roman"/>
          <w:sz w:val="22"/>
          <w:lang w:val="pt-PT"/>
        </w:rPr>
      </w:pPr>
      <w:r w:rsidRPr="0023765C">
        <w:rPr>
          <w:rFonts w:cs="Times New Roman"/>
          <w:sz w:val="22"/>
          <w:lang w:val="pt-PT"/>
        </w:rPr>
        <w:t>João Mendes:</w:t>
      </w:r>
    </w:p>
    <w:p w14:paraId="143A7910" w14:textId="025B0A4C" w:rsidR="6D36B496" w:rsidRDefault="6D36B496" w:rsidP="5204EEAB">
      <w:pPr>
        <w:spacing w:after="160" w:line="278" w:lineRule="auto"/>
      </w:pPr>
      <w:r w:rsidRPr="5204EEAB">
        <w:rPr>
          <w:rFonts w:cs="Times New Roman"/>
          <w:sz w:val="22"/>
          <w:lang w:val="pt-PT"/>
        </w:rPr>
        <w:t xml:space="preserve">O processo de criação deste logótipo inspirou-se na ideia de conectar a comunidade </w:t>
      </w:r>
      <w:proofErr w:type="spellStart"/>
      <w:r w:rsidRPr="5204EEAB">
        <w:rPr>
          <w:rFonts w:cs="Times New Roman"/>
          <w:sz w:val="22"/>
          <w:lang w:val="pt-PT"/>
        </w:rPr>
        <w:t>gamer</w:t>
      </w:r>
      <w:proofErr w:type="spellEnd"/>
      <w:r w:rsidRPr="5204EEAB">
        <w:rPr>
          <w:rFonts w:cs="Times New Roman"/>
          <w:sz w:val="22"/>
          <w:lang w:val="pt-PT"/>
        </w:rPr>
        <w:t xml:space="preserve"> ao universo digital, utilizando o comando clássico como símbolo do universo dos videojogos e a tipografia </w:t>
      </w:r>
      <w:proofErr w:type="spellStart"/>
      <w:r w:rsidRPr="5204EEAB">
        <w:rPr>
          <w:rFonts w:cs="Times New Roman"/>
          <w:sz w:val="22"/>
          <w:lang w:val="pt-PT"/>
        </w:rPr>
        <w:t>pixelizada</w:t>
      </w:r>
      <w:proofErr w:type="spellEnd"/>
      <w:r w:rsidRPr="5204EEAB">
        <w:rPr>
          <w:rFonts w:cs="Times New Roman"/>
          <w:sz w:val="22"/>
          <w:lang w:val="pt-PT"/>
        </w:rPr>
        <w:t xml:space="preserve"> para remeter à estética retro e tecnológica da marca </w:t>
      </w:r>
      <w:proofErr w:type="spellStart"/>
      <w:r w:rsidRPr="5204EEAB">
        <w:rPr>
          <w:rFonts w:cs="Times New Roman"/>
          <w:sz w:val="22"/>
          <w:lang w:val="pt-PT"/>
        </w:rPr>
        <w:t>PlayScore</w:t>
      </w:r>
      <w:proofErr w:type="spellEnd"/>
      <w:r w:rsidRPr="5204EEAB">
        <w:rPr>
          <w:rFonts w:cs="Times New Roman"/>
          <w:sz w:val="22"/>
          <w:lang w:val="pt-PT"/>
        </w:rPr>
        <w:t>.</w:t>
      </w:r>
    </w:p>
    <w:p w14:paraId="4E18EC30" w14:textId="60BA671D" w:rsidR="41B55E7C" w:rsidRDefault="00A35CED" w:rsidP="41B55E7C">
      <w:pPr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6A12BDAB" wp14:editId="3BA3021C">
                <wp:simplePos x="0" y="0"/>
                <wp:positionH relativeFrom="column">
                  <wp:posOffset>1733550</wp:posOffset>
                </wp:positionH>
                <wp:positionV relativeFrom="paragraph">
                  <wp:posOffset>2857500</wp:posOffset>
                </wp:positionV>
                <wp:extent cx="1828800" cy="635"/>
                <wp:effectExtent l="0" t="0" r="0" b="0"/>
                <wp:wrapNone/>
                <wp:docPr id="20131166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BDA17" w14:textId="23B5775D" w:rsidR="00A35CED" w:rsidRPr="00122F18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2" w:name="_Toc233651124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Pr="00AB55E7">
                              <w:t xml:space="preserve"> - (Logo João Mendes)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BDAB" id="_x0000_s1028" type="#_x0000_t202" style="position:absolute;left:0;text-align:left;margin-left:136.5pt;margin-top:225pt;width:2in;height:.0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" stroked="f">
                <v:textbox style="mso-fit-shape-to-text:t" inset="0,0,0,0">
                  <w:txbxContent>
                    <w:p w14:paraId="0B0BDA17" w14:textId="23B5775D" w:rsidR="00A35CED" w:rsidRPr="00122F18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23" w:name="_Toc233651124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 w:rsidRPr="00AB55E7">
                        <w:t xml:space="preserve"> - (Logo João Mendes)</w:t>
                      </w:r>
                      <w:bookmarkEnd w:id="23"/>
                    </w:p>
                  </w:txbxContent>
                </v:textbox>
              </v:shape>
            </w:pict>
          </mc:Fallback>
        </mc:AlternateContent>
      </w:r>
      <w:r w:rsidR="36F07DF0">
        <w:rPr>
          <w:noProof/>
        </w:rPr>
        <w:drawing>
          <wp:anchor distT="0" distB="0" distL="114300" distR="114300" simplePos="0" relativeHeight="251658252" behindDoc="0" locked="0" layoutInCell="1" allowOverlap="1" wp14:anchorId="1D28F7F0" wp14:editId="3E2463BF">
            <wp:simplePos x="0" y="0"/>
            <wp:positionH relativeFrom="column">
              <wp:posOffset>1733550</wp:posOffset>
            </wp:positionH>
            <wp:positionV relativeFrom="paragraph">
              <wp:posOffset>114300</wp:posOffset>
            </wp:positionV>
            <wp:extent cx="1828800" cy="2686346"/>
            <wp:effectExtent l="0" t="0" r="0" b="0"/>
            <wp:wrapNone/>
            <wp:docPr id="1399894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94774" name="Picture 13998947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686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8C6C0" w14:textId="77777777" w:rsidR="00450CC9" w:rsidRDefault="00450CC9" w:rsidP="00486370">
      <w:pPr>
        <w:rPr>
          <w:lang w:val="pt-PT"/>
        </w:rPr>
      </w:pPr>
    </w:p>
    <w:p w14:paraId="5A60A76B" w14:textId="268E1378" w:rsidR="00956A49" w:rsidRDefault="00956A49" w:rsidP="0EAA7BBB">
      <w:pPr>
        <w:spacing w:line="240" w:lineRule="auto"/>
        <w:rPr>
          <w:lang w:val="pt-PT"/>
        </w:rPr>
      </w:pPr>
      <w:r>
        <w:rPr>
          <w:lang w:val="pt-PT"/>
        </w:rPr>
        <w:br w:type="page"/>
      </w:r>
    </w:p>
    <w:p w14:paraId="4AD076A7" w14:textId="77777777" w:rsidR="00956A49" w:rsidRPr="0023765C" w:rsidRDefault="00956A49" w:rsidP="00956A49">
      <w:pPr>
        <w:spacing w:after="160" w:line="278" w:lineRule="auto"/>
        <w:rPr>
          <w:rFonts w:ascii="Arial" w:hAnsi="Arial" w:cs="Arial"/>
          <w:sz w:val="22"/>
          <w:lang w:val="pt-PT"/>
        </w:rPr>
      </w:pPr>
    </w:p>
    <w:p w14:paraId="12CCA688" w14:textId="7D2D3829" w:rsidR="00956A49" w:rsidRPr="0023765C" w:rsidRDefault="00956A49" w:rsidP="00956A49">
      <w:pPr>
        <w:spacing w:after="160" w:line="278" w:lineRule="auto"/>
        <w:rPr>
          <w:rFonts w:cs="Times New Roman"/>
          <w:sz w:val="22"/>
          <w:lang w:val="pt-PT"/>
        </w:rPr>
      </w:pPr>
      <w:r w:rsidRPr="0023765C">
        <w:rPr>
          <w:rFonts w:cs="Times New Roman"/>
          <w:sz w:val="22"/>
          <w:lang w:val="pt-PT"/>
        </w:rPr>
        <w:t>Rodrigo Ramos:</w:t>
      </w:r>
      <w:r w:rsidRPr="0023765C">
        <w:rPr>
          <w:rFonts w:cs="Times New Roman"/>
          <w:noProof/>
          <w:lang w:val="pt-PT"/>
        </w:rPr>
        <w:t xml:space="preserve"> </w:t>
      </w:r>
    </w:p>
    <w:p w14:paraId="4EC6B926" w14:textId="197E035B" w:rsidR="7DFCCE60" w:rsidRDefault="7DFCCE60" w:rsidP="76C11762">
      <w:pPr>
        <w:spacing w:after="160" w:line="278" w:lineRule="auto"/>
        <w:rPr>
          <w:rFonts w:cs="Times New Roman"/>
          <w:sz w:val="22"/>
          <w:lang w:val="pt-PT"/>
        </w:rPr>
      </w:pPr>
      <w:r w:rsidRPr="2BC819D6">
        <w:rPr>
          <w:rFonts w:cs="Times New Roman"/>
          <w:sz w:val="22"/>
          <w:lang w:val="pt-PT"/>
        </w:rPr>
        <w:t>O logo da PlayScore transmite divertimento e ligação com a comunidade gamer. A estrela roxa destaca o sucesso, integrando no seu interior os botões clássicos de comando das consolas, enquanto o nome "PLAYSCORE" simboliza tecnologia e entretenimento. Com um design minimalista, o logo combina modernidade e dinamismo de forma memorável.</w:t>
      </w:r>
    </w:p>
    <w:p w14:paraId="684AA5EF" w14:textId="1BAA727D" w:rsidR="00C63912" w:rsidRDefault="49D05F51" w:rsidP="00486370">
      <w:pPr>
        <w:rPr>
          <w:lang w:val="pt-PT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4CABA4F1" wp14:editId="648F6FD6">
            <wp:simplePos x="0" y="0"/>
            <wp:positionH relativeFrom="column">
              <wp:posOffset>2076450</wp:posOffset>
            </wp:positionH>
            <wp:positionV relativeFrom="paragraph">
              <wp:posOffset>190500</wp:posOffset>
            </wp:positionV>
            <wp:extent cx="1282992" cy="1270289"/>
            <wp:effectExtent l="0" t="0" r="0" b="0"/>
            <wp:wrapNone/>
            <wp:docPr id="1734001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01606" name="Picture 173400160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992" cy="1270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C6B7D" w14:textId="58D77CA4" w:rsidR="00734446" w:rsidRDefault="00734446" w:rsidP="00486370">
      <w:pPr>
        <w:rPr>
          <w:lang w:val="pt-PT"/>
        </w:rPr>
      </w:pPr>
    </w:p>
    <w:p w14:paraId="5B6DBC54" w14:textId="2923C029" w:rsidR="5204EEAB" w:rsidRDefault="5204EEAB" w:rsidP="5204EEAB">
      <w:pPr>
        <w:rPr>
          <w:lang w:val="pt-PT"/>
        </w:rPr>
      </w:pPr>
    </w:p>
    <w:p w14:paraId="360CD527" w14:textId="01264EFD" w:rsidR="085E6BBF" w:rsidRDefault="085E6BBF" w:rsidP="085E6BBF">
      <w:pPr>
        <w:rPr>
          <w:lang w:val="pt-PT"/>
        </w:rPr>
      </w:pPr>
    </w:p>
    <w:p w14:paraId="43A71181" w14:textId="3FA001AA" w:rsidR="085E6BBF" w:rsidRDefault="085E6BBF" w:rsidP="085E6BBF">
      <w:pPr>
        <w:rPr>
          <w:lang w:val="pt-PT"/>
        </w:rPr>
      </w:pPr>
    </w:p>
    <w:p w14:paraId="1EA23F09" w14:textId="09EC646C" w:rsidR="085E6BBF" w:rsidRDefault="00A35CED" w:rsidP="085E6BBF">
      <w:pPr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34F7A23" wp14:editId="3AF6BE4F">
                <wp:simplePos x="0" y="0"/>
                <wp:positionH relativeFrom="column">
                  <wp:posOffset>1496810</wp:posOffset>
                </wp:positionH>
                <wp:positionV relativeFrom="paragraph">
                  <wp:posOffset>204998</wp:posOffset>
                </wp:positionV>
                <wp:extent cx="2351001" cy="635"/>
                <wp:effectExtent l="0" t="0" r="0" b="9525"/>
                <wp:wrapNone/>
                <wp:docPr id="14246878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001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68B179" w14:textId="466C081B" w:rsidR="00A35CED" w:rsidRPr="00294983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4" w:name="_Toc233651125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 w:rsidRPr="004F6EF9">
                              <w:t xml:space="preserve"> - (Logo </w:t>
                            </w:r>
                            <w:r>
                              <w:t>Rodrigo Ramos</w:t>
                            </w:r>
                            <w:r w:rsidRPr="004F6EF9">
                              <w:t>)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4F7A23" id="_x0000_s1029" type="#_x0000_t202" style="position:absolute;left:0;text-align:left;margin-left:117.85pt;margin-top:16.15pt;width:185.1pt;height:.0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" stroked="f">
                <v:textbox style="mso-fit-shape-to-text:t" inset="0,0,0,0">
                  <w:txbxContent>
                    <w:p w14:paraId="4A68B179" w14:textId="466C081B" w:rsidR="00A35CED" w:rsidRPr="00294983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25" w:name="_Toc233651125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 w:rsidRPr="004F6EF9">
                        <w:t xml:space="preserve"> - (Logo </w:t>
                      </w:r>
                      <w:r>
                        <w:t>Rodrigo Ramos</w:t>
                      </w:r>
                      <w:r w:rsidRPr="004F6EF9">
                        <w:t>)</w:t>
                      </w:r>
                      <w:bookmarkEnd w:id="25"/>
                    </w:p>
                  </w:txbxContent>
                </v:textbox>
              </v:shape>
            </w:pict>
          </mc:Fallback>
        </mc:AlternateContent>
      </w:r>
    </w:p>
    <w:p w14:paraId="7DEF8ABD" w14:textId="180C9A4E" w:rsidR="7F208C5F" w:rsidRDefault="7F208C5F" w:rsidP="7F208C5F">
      <w:pPr>
        <w:rPr>
          <w:lang w:val="pt-PT"/>
        </w:rPr>
      </w:pPr>
    </w:p>
    <w:p w14:paraId="2DABDD58" w14:textId="533377BD" w:rsidR="7E607CF5" w:rsidRDefault="7E607CF5" w:rsidP="7E607CF5">
      <w:pPr>
        <w:rPr>
          <w:lang w:val="pt-PT"/>
        </w:rPr>
      </w:pPr>
    </w:p>
    <w:p w14:paraId="129D2CAC" w14:textId="03B8CE36" w:rsidR="2BC819D6" w:rsidRDefault="2BC819D6" w:rsidP="2BC819D6">
      <w:pPr>
        <w:rPr>
          <w:lang w:val="pt-PT"/>
        </w:rPr>
      </w:pPr>
    </w:p>
    <w:p w14:paraId="6E0F9A11" w14:textId="77777777" w:rsidR="00734446" w:rsidRPr="00C80798" w:rsidRDefault="00734446" w:rsidP="00734446">
      <w:pPr>
        <w:spacing w:after="160" w:line="278" w:lineRule="auto"/>
        <w:rPr>
          <w:rFonts w:cs="Times New Roman"/>
          <w:sz w:val="22"/>
        </w:rPr>
      </w:pPr>
      <w:r w:rsidRPr="00C80798">
        <w:rPr>
          <w:rFonts w:cs="Times New Roman"/>
          <w:sz w:val="22"/>
        </w:rPr>
        <w:t>Samuel Cardoso:</w:t>
      </w:r>
    </w:p>
    <w:p w14:paraId="7F3ACD08" w14:textId="250EAD48" w:rsidR="110157BF" w:rsidRDefault="110157BF" w:rsidP="3D58B6C1">
      <w:pPr>
        <w:spacing w:after="160" w:line="278" w:lineRule="auto"/>
      </w:pPr>
      <w:r w:rsidRPr="3D58B6C1">
        <w:rPr>
          <w:rFonts w:cs="Times New Roman"/>
          <w:sz w:val="22"/>
          <w:lang w:val="pt-PT"/>
        </w:rPr>
        <w:t xml:space="preserve">O logótipo PLAYER SCORE representa de forma simples e moderna a paixão e a dinâmica do universo do </w:t>
      </w:r>
      <w:proofErr w:type="spellStart"/>
      <w:r w:rsidRPr="3D58B6C1">
        <w:rPr>
          <w:rFonts w:cs="Times New Roman"/>
          <w:sz w:val="22"/>
          <w:lang w:val="pt-PT"/>
        </w:rPr>
        <w:t>gaming</w:t>
      </w:r>
      <w:proofErr w:type="spellEnd"/>
      <w:r w:rsidRPr="3D58B6C1">
        <w:rPr>
          <w:rFonts w:cs="Times New Roman"/>
          <w:sz w:val="22"/>
          <w:lang w:val="pt-PT"/>
        </w:rPr>
        <w:t xml:space="preserve">. O símbolo em forma de seta estilizada com faixas verticais simboliza o progresso, o avanço e a vertente competitiva dos videojogos, enquanto o uso de sombreados em azul e rosa reforça a estética futurista e digital. A tipografia geométrica e agressiva transmite modernidade e clareza, criando uma identidade visual harmoniosa e tecnológica. No conjunto, o design comunica uma imagem enérgica, inovadora e ligada à comunidade </w:t>
      </w:r>
      <w:proofErr w:type="spellStart"/>
      <w:r w:rsidRPr="3D58B6C1">
        <w:rPr>
          <w:rFonts w:cs="Times New Roman"/>
          <w:sz w:val="22"/>
          <w:lang w:val="pt-PT"/>
        </w:rPr>
        <w:t>gamer</w:t>
      </w:r>
      <w:proofErr w:type="spellEnd"/>
      <w:r w:rsidRPr="3D58B6C1">
        <w:rPr>
          <w:rFonts w:cs="Times New Roman"/>
          <w:sz w:val="22"/>
          <w:lang w:val="pt-PT"/>
        </w:rPr>
        <w:t>.</w:t>
      </w:r>
    </w:p>
    <w:p w14:paraId="2F161609" w14:textId="1B91BB0E" w:rsidR="2BC819D6" w:rsidRDefault="00A35CED" w:rsidP="2BC819D6">
      <w:pPr>
        <w:spacing w:after="160" w:line="278" w:lineRule="auto"/>
        <w:rPr>
          <w:rFonts w:cs="Times New Roman"/>
          <w:sz w:val="2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1" locked="0" layoutInCell="1" allowOverlap="1" wp14:anchorId="40C1C946" wp14:editId="67EF53C9">
                <wp:simplePos x="0" y="0"/>
                <wp:positionH relativeFrom="column">
                  <wp:posOffset>1000125</wp:posOffset>
                </wp:positionH>
                <wp:positionV relativeFrom="paragraph">
                  <wp:posOffset>2051685</wp:posOffset>
                </wp:positionV>
                <wp:extent cx="3122295" cy="635"/>
                <wp:effectExtent l="0" t="0" r="0" b="0"/>
                <wp:wrapNone/>
                <wp:docPr id="14127502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E3F744" w14:textId="515A5AE7" w:rsidR="00A35CED" w:rsidRPr="009A24A5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26" w:name="_Toc233651126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Pr="00724D13">
                              <w:t xml:space="preserve"> - (Logo </w:t>
                            </w:r>
                            <w:r>
                              <w:t>Samuel Cardoso</w:t>
                            </w:r>
                            <w:r w:rsidRPr="00724D13">
                              <w:t>)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1C946" id="_x0000_s1030" type="#_x0000_t202" style="position:absolute;left:0;text-align:left;margin-left:78.75pt;margin-top:161.55pt;width:245.85pt;height:.05pt;z-index:-251658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5DCGwIAAD8EAAAOAAAAZHJzL2Uyb0RvYy54bWysU8Fu2zAMvQ/YPwi6L07StVi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" stroked="f">
                <v:textbox style="mso-fit-shape-to-text:t" inset="0,0,0,0">
                  <w:txbxContent>
                    <w:p w14:paraId="43E3F744" w14:textId="515A5AE7" w:rsidR="00A35CED" w:rsidRPr="009A24A5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27" w:name="_Toc233651126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 w:rsidRPr="00724D13">
                        <w:t xml:space="preserve"> - (Logo </w:t>
                      </w:r>
                      <w:r>
                        <w:t>Samuel Cardoso</w:t>
                      </w:r>
                      <w:r w:rsidRPr="00724D13">
                        <w:t>)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  <w:r w:rsidR="77A6599D">
        <w:rPr>
          <w:noProof/>
        </w:rPr>
        <w:drawing>
          <wp:anchor distT="0" distB="0" distL="114300" distR="114300" simplePos="0" relativeHeight="251658254" behindDoc="1" locked="0" layoutInCell="1" allowOverlap="1" wp14:anchorId="3E121AE1" wp14:editId="6F84D2E7">
            <wp:simplePos x="0" y="0"/>
            <wp:positionH relativeFrom="column">
              <wp:posOffset>1000125</wp:posOffset>
            </wp:positionH>
            <wp:positionV relativeFrom="paragraph">
              <wp:posOffset>238125</wp:posOffset>
            </wp:positionV>
            <wp:extent cx="3122350" cy="1756667"/>
            <wp:effectExtent l="0" t="0" r="0" b="0"/>
            <wp:wrapNone/>
            <wp:docPr id="1899200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00567" name="Picture 18992005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50" cy="175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2CB9A" w14:textId="1B525A06" w:rsidR="001B00BE" w:rsidRDefault="001B00BE">
      <w:pPr>
        <w:spacing w:line="240" w:lineRule="auto"/>
        <w:jc w:val="left"/>
        <w:rPr>
          <w:lang w:val="pt-PT"/>
        </w:rPr>
      </w:pPr>
    </w:p>
    <w:p w14:paraId="41545998" w14:textId="77777777" w:rsidR="001B00BE" w:rsidRDefault="001B00BE">
      <w:pPr>
        <w:spacing w:line="240" w:lineRule="auto"/>
        <w:jc w:val="left"/>
        <w:rPr>
          <w:lang w:val="pt-PT"/>
        </w:rPr>
      </w:pPr>
      <w:r>
        <w:rPr>
          <w:lang w:val="pt-PT"/>
        </w:rPr>
        <w:br w:type="page"/>
      </w:r>
    </w:p>
    <w:p w14:paraId="59EE0568" w14:textId="55103C39" w:rsidR="000B53E8" w:rsidRDefault="001B00BE" w:rsidP="001B00BE">
      <w:pPr>
        <w:pStyle w:val="Ttulo1"/>
      </w:pPr>
      <w:bookmarkStart w:id="28" w:name="_Toc233651093"/>
      <w:r>
        <w:lastRenderedPageBreak/>
        <w:t>Tecnologias Utilizadas</w:t>
      </w:r>
      <w:bookmarkEnd w:id="28"/>
    </w:p>
    <w:p w14:paraId="6A8B4DE3" w14:textId="5B12B7FB" w:rsidR="001B00BE" w:rsidRDefault="00925A2D" w:rsidP="00925A2D">
      <w:pPr>
        <w:spacing w:line="240" w:lineRule="auto"/>
        <w:jc w:val="left"/>
        <w:rPr>
          <w:lang w:val="pt-PT"/>
        </w:rPr>
      </w:pPr>
      <w:r>
        <w:rPr>
          <w:lang w:val="pt-PT"/>
        </w:rPr>
        <w:t xml:space="preserve">No projeto foram utilizadas </w:t>
      </w:r>
      <w:r w:rsidRPr="1098B499">
        <w:rPr>
          <w:lang w:val="pt-PT"/>
        </w:rPr>
        <w:t>v</w:t>
      </w:r>
      <w:r w:rsidR="464B636B" w:rsidRPr="1098B499">
        <w:rPr>
          <w:lang w:val="pt-PT"/>
        </w:rPr>
        <w:t>árias</w:t>
      </w:r>
      <w:r>
        <w:rPr>
          <w:lang w:val="pt-PT"/>
        </w:rPr>
        <w:t xml:space="preserve"> tecnologias para o nosso projeto poder funcionar.</w:t>
      </w:r>
    </w:p>
    <w:p w14:paraId="09BA7681" w14:textId="4DA4F151" w:rsidR="00925A2D" w:rsidRDefault="00925A2D" w:rsidP="00925A2D">
      <w:pPr>
        <w:pStyle w:val="Ttulo2"/>
        <w:spacing w:line="240" w:lineRule="auto"/>
        <w:jc w:val="left"/>
        <w:rPr>
          <w:lang w:val="pt-PT"/>
        </w:rPr>
      </w:pPr>
      <w:bookmarkStart w:id="29" w:name="_Toc233651094"/>
      <w:r>
        <w:rPr>
          <w:lang w:val="pt-PT"/>
        </w:rPr>
        <w:t>PHP</w:t>
      </w:r>
      <w:bookmarkEnd w:id="29"/>
    </w:p>
    <w:p w14:paraId="1458E813" w14:textId="106B9557" w:rsidR="00925A2D" w:rsidRDefault="00925A2D" w:rsidP="00925A2D">
      <w:pPr>
        <w:spacing w:line="240" w:lineRule="auto"/>
        <w:jc w:val="left"/>
      </w:pPr>
      <w:r w:rsidRPr="00925A2D">
        <w:t xml:space="preserve">O PHP </w:t>
      </w:r>
      <w:proofErr w:type="spellStart"/>
      <w:r w:rsidRPr="00925A2D">
        <w:t>foi</w:t>
      </w:r>
      <w:proofErr w:type="spellEnd"/>
      <w:r w:rsidRPr="00925A2D">
        <w:t xml:space="preserve"> </w:t>
      </w:r>
      <w:proofErr w:type="spellStart"/>
      <w:r w:rsidRPr="00925A2D">
        <w:t>utilizado</w:t>
      </w:r>
      <w:proofErr w:type="spellEnd"/>
      <w:r w:rsidRPr="00925A2D">
        <w:t xml:space="preserve"> </w:t>
      </w:r>
      <w:proofErr w:type="spellStart"/>
      <w:r w:rsidRPr="00925A2D">
        <w:t>como</w:t>
      </w:r>
      <w:proofErr w:type="spellEnd"/>
      <w:r w:rsidRPr="00925A2D">
        <w:t xml:space="preserve"> </w:t>
      </w:r>
      <w:proofErr w:type="spellStart"/>
      <w:r w:rsidRPr="00925A2D">
        <w:t>linguagem</w:t>
      </w:r>
      <w:proofErr w:type="spellEnd"/>
      <w:r w:rsidRPr="00925A2D">
        <w:t xml:space="preserve"> de </w:t>
      </w:r>
      <w:proofErr w:type="spellStart"/>
      <w:r w:rsidRPr="00925A2D">
        <w:t>programação</w:t>
      </w:r>
      <w:proofErr w:type="spellEnd"/>
      <w:r w:rsidRPr="00925A2D">
        <w:t xml:space="preserve"> do </w:t>
      </w:r>
      <w:proofErr w:type="spellStart"/>
      <w:r w:rsidRPr="00925A2D">
        <w:t>lado</w:t>
      </w:r>
      <w:proofErr w:type="spellEnd"/>
      <w:r w:rsidRPr="00925A2D">
        <w:t xml:space="preserve"> do </w:t>
      </w:r>
      <w:proofErr w:type="spellStart"/>
      <w:r w:rsidRPr="00925A2D">
        <w:t>servidor</w:t>
      </w:r>
      <w:proofErr w:type="spellEnd"/>
      <w:r w:rsidRPr="00925A2D">
        <w:t xml:space="preserve">. É </w:t>
      </w:r>
      <w:proofErr w:type="spellStart"/>
      <w:r w:rsidRPr="00925A2D">
        <w:t>responsável</w:t>
      </w:r>
      <w:proofErr w:type="spellEnd"/>
      <w:r w:rsidRPr="00925A2D">
        <w:t xml:space="preserve"> </w:t>
      </w:r>
      <w:proofErr w:type="spellStart"/>
      <w:r w:rsidRPr="00925A2D">
        <w:t>pelo</w:t>
      </w:r>
      <w:proofErr w:type="spellEnd"/>
      <w:r w:rsidRPr="00925A2D">
        <w:t xml:space="preserve"> </w:t>
      </w:r>
      <w:proofErr w:type="spellStart"/>
      <w:r w:rsidRPr="00925A2D">
        <w:t>processamento</w:t>
      </w:r>
      <w:proofErr w:type="spellEnd"/>
      <w:r w:rsidRPr="00925A2D">
        <w:t xml:space="preserve"> da </w:t>
      </w:r>
      <w:proofErr w:type="spellStart"/>
      <w:r w:rsidRPr="00925A2D">
        <w:t>lógica</w:t>
      </w:r>
      <w:proofErr w:type="spellEnd"/>
      <w:r w:rsidRPr="00925A2D">
        <w:t xml:space="preserve"> da </w:t>
      </w:r>
      <w:proofErr w:type="spellStart"/>
      <w:r w:rsidRPr="00925A2D">
        <w:t>aplicação</w:t>
      </w:r>
      <w:proofErr w:type="spellEnd"/>
      <w:r w:rsidRPr="00925A2D">
        <w:t xml:space="preserve">, </w:t>
      </w:r>
      <w:proofErr w:type="spellStart"/>
      <w:r w:rsidRPr="00925A2D">
        <w:t>gestão</w:t>
      </w:r>
      <w:proofErr w:type="spellEnd"/>
      <w:r w:rsidRPr="00925A2D">
        <w:t xml:space="preserve"> de </w:t>
      </w:r>
      <w:proofErr w:type="spellStart"/>
      <w:r w:rsidRPr="00925A2D">
        <w:t>utilizadores</w:t>
      </w:r>
      <w:proofErr w:type="spellEnd"/>
      <w:r w:rsidRPr="00925A2D">
        <w:t xml:space="preserve">, </w:t>
      </w:r>
      <w:proofErr w:type="spellStart"/>
      <w:r w:rsidRPr="00925A2D">
        <w:t>autenticação</w:t>
      </w:r>
      <w:proofErr w:type="spellEnd"/>
      <w:r w:rsidRPr="00925A2D">
        <w:t xml:space="preserve">, </w:t>
      </w:r>
      <w:proofErr w:type="spellStart"/>
      <w:r w:rsidRPr="00925A2D">
        <w:t>tratamento</w:t>
      </w:r>
      <w:proofErr w:type="spellEnd"/>
      <w:r w:rsidRPr="00925A2D">
        <w:t xml:space="preserve"> de </w:t>
      </w:r>
      <w:proofErr w:type="spellStart"/>
      <w:r w:rsidRPr="00925A2D">
        <w:t>formulários</w:t>
      </w:r>
      <w:proofErr w:type="spellEnd"/>
      <w:r w:rsidRPr="00925A2D">
        <w:t xml:space="preserve"> e </w:t>
      </w:r>
      <w:proofErr w:type="spellStart"/>
      <w:r w:rsidRPr="00925A2D">
        <w:t>comunicação</w:t>
      </w:r>
      <w:proofErr w:type="spellEnd"/>
      <w:r w:rsidRPr="00925A2D">
        <w:t xml:space="preserve"> com a base de dados.</w:t>
      </w:r>
    </w:p>
    <w:p w14:paraId="4F2D7690" w14:textId="23EDBEEE" w:rsidR="00925A2D" w:rsidRDefault="00925A2D" w:rsidP="00925A2D">
      <w:pPr>
        <w:pStyle w:val="Ttulo2"/>
        <w:spacing w:line="240" w:lineRule="auto"/>
        <w:jc w:val="left"/>
      </w:pPr>
      <w:bookmarkStart w:id="30" w:name="_Toc233651095"/>
      <w:r>
        <w:t>MySQL</w:t>
      </w:r>
      <w:bookmarkEnd w:id="30"/>
    </w:p>
    <w:p w14:paraId="795E939F" w14:textId="77777777" w:rsidR="00925A2D" w:rsidRPr="00925A2D" w:rsidRDefault="00925A2D" w:rsidP="00925A2D">
      <w:pPr>
        <w:spacing w:before="100" w:beforeAutospacing="1" w:after="100" w:afterAutospacing="1" w:line="240" w:lineRule="auto"/>
        <w:jc w:val="left"/>
        <w:rPr>
          <w:rFonts w:cs="Times New Roman"/>
          <w:szCs w:val="24"/>
          <w:lang w:val="pt-PT" w:eastAsia="pt-PT"/>
        </w:rPr>
      </w:pPr>
      <w:r w:rsidRPr="00925A2D">
        <w:rPr>
          <w:rFonts w:cs="Times New Roman"/>
          <w:szCs w:val="24"/>
          <w:lang w:val="pt-PT" w:eastAsia="pt-PT"/>
        </w:rPr>
        <w:t xml:space="preserve">O </w:t>
      </w:r>
      <w:proofErr w:type="spellStart"/>
      <w:r w:rsidRPr="00925A2D">
        <w:rPr>
          <w:rFonts w:cs="Times New Roman"/>
          <w:szCs w:val="24"/>
          <w:lang w:val="pt-PT" w:eastAsia="pt-PT"/>
        </w:rPr>
        <w:t>MySQL</w:t>
      </w:r>
      <w:proofErr w:type="spellEnd"/>
      <w:r w:rsidRPr="00925A2D">
        <w:rPr>
          <w:rFonts w:cs="Times New Roman"/>
          <w:szCs w:val="24"/>
          <w:lang w:val="pt-PT" w:eastAsia="pt-PT"/>
        </w:rPr>
        <w:t xml:space="preserve"> foi utilizado como sistema de gestão de base de dados relacional. Esta tecnologia permite armazenar e gerir informações como utilizadores, campanhas, eventos, notícias, doações e voluntários de forma estruturada e segura.</w:t>
      </w:r>
    </w:p>
    <w:p w14:paraId="5CA0FAC5" w14:textId="0515A586" w:rsidR="00925A2D" w:rsidRDefault="00925A2D" w:rsidP="00925A2D">
      <w:pPr>
        <w:pStyle w:val="Ttulo2"/>
        <w:spacing w:line="240" w:lineRule="auto"/>
        <w:jc w:val="left"/>
      </w:pPr>
      <w:bookmarkStart w:id="31" w:name="_Toc233651096"/>
      <w:r w:rsidRPr="00925A2D">
        <w:t>CSS</w:t>
      </w:r>
      <w:bookmarkEnd w:id="31"/>
    </w:p>
    <w:p w14:paraId="6059BBCC" w14:textId="413F63F0" w:rsidR="00925A2D" w:rsidRDefault="00925A2D" w:rsidP="00925A2D">
      <w:pPr>
        <w:spacing w:line="240" w:lineRule="auto"/>
        <w:jc w:val="left"/>
      </w:pPr>
      <w:r w:rsidRPr="00925A2D">
        <w:t xml:space="preserve">O CSS </w:t>
      </w:r>
      <w:proofErr w:type="spellStart"/>
      <w:r w:rsidRPr="00925A2D">
        <w:t>foi</w:t>
      </w:r>
      <w:proofErr w:type="spellEnd"/>
      <w:r w:rsidRPr="00925A2D">
        <w:t xml:space="preserve"> </w:t>
      </w:r>
      <w:proofErr w:type="spellStart"/>
      <w:r w:rsidRPr="00925A2D">
        <w:t>utilizado</w:t>
      </w:r>
      <w:proofErr w:type="spellEnd"/>
      <w:r w:rsidRPr="00925A2D">
        <w:t xml:space="preserve"> para </w:t>
      </w:r>
      <w:proofErr w:type="gramStart"/>
      <w:r w:rsidRPr="00925A2D">
        <w:t>a</w:t>
      </w:r>
      <w:proofErr w:type="gramEnd"/>
      <w:r w:rsidRPr="00925A2D">
        <w:t xml:space="preserve"> </w:t>
      </w:r>
      <w:proofErr w:type="spellStart"/>
      <w:r w:rsidRPr="00925A2D">
        <w:t>estilização</w:t>
      </w:r>
      <w:proofErr w:type="spellEnd"/>
      <w:r w:rsidRPr="00925A2D">
        <w:t xml:space="preserve"> do site, </w:t>
      </w:r>
      <w:proofErr w:type="spellStart"/>
      <w:r w:rsidRPr="00925A2D">
        <w:t>garantindo</w:t>
      </w:r>
      <w:proofErr w:type="spellEnd"/>
      <w:r w:rsidRPr="00925A2D">
        <w:t xml:space="preserve"> </w:t>
      </w:r>
      <w:proofErr w:type="spellStart"/>
      <w:r w:rsidRPr="00925A2D">
        <w:t>uma</w:t>
      </w:r>
      <w:proofErr w:type="spellEnd"/>
      <w:r w:rsidRPr="00925A2D">
        <w:t xml:space="preserve"> </w:t>
      </w:r>
      <w:proofErr w:type="spellStart"/>
      <w:r w:rsidRPr="00925A2D">
        <w:t>apresentação</w:t>
      </w:r>
      <w:proofErr w:type="spellEnd"/>
      <w:r w:rsidRPr="00925A2D">
        <w:t xml:space="preserve"> visual </w:t>
      </w:r>
      <w:proofErr w:type="spellStart"/>
      <w:r w:rsidRPr="00925A2D">
        <w:t>clara</w:t>
      </w:r>
      <w:proofErr w:type="spellEnd"/>
      <w:r w:rsidRPr="00925A2D">
        <w:t xml:space="preserve"> e </w:t>
      </w:r>
      <w:proofErr w:type="spellStart"/>
      <w:r w:rsidRPr="00925A2D">
        <w:t>agradável</w:t>
      </w:r>
      <w:proofErr w:type="spellEnd"/>
      <w:r w:rsidRPr="00925A2D">
        <w:t>.</w:t>
      </w:r>
    </w:p>
    <w:p w14:paraId="1DAB6AA6" w14:textId="4DF4B411" w:rsidR="00925A2D" w:rsidRDefault="00925A2D" w:rsidP="00925A2D">
      <w:pPr>
        <w:pStyle w:val="Ttulo2"/>
        <w:spacing w:line="240" w:lineRule="auto"/>
        <w:jc w:val="left"/>
      </w:pPr>
      <w:bookmarkStart w:id="32" w:name="_Toc233651097"/>
      <w:r>
        <w:t>JavaScript</w:t>
      </w:r>
      <w:bookmarkEnd w:id="32"/>
    </w:p>
    <w:p w14:paraId="001FA9A4" w14:textId="79078329" w:rsidR="4926744B" w:rsidRDefault="4926744B" w:rsidP="3D57B42B">
      <w:pPr>
        <w:spacing w:line="240" w:lineRule="auto"/>
        <w:jc w:val="left"/>
      </w:pPr>
      <w:r w:rsidRPr="3D57B42B">
        <w:rPr>
          <w:rFonts w:cs="Times New Roman"/>
          <w:szCs w:val="24"/>
          <w:lang w:val="pt-BR"/>
        </w:rPr>
        <w:t>O JavaScript foi utilizado para tornar o website PlayScore mais dinâmico e interativo. Foi aplicado em várias páginas e componentes do projeto, como o header/footer, catálogo, dashboard, página inicial, perfil de jogo, Jogo do Ano e perfil de utilizador. Esta linguagem permitiu melhorar a navegação, criar interações com o utilizador e tornar algumas funcionalidades mais práticas e responsivas.</w:t>
      </w:r>
    </w:p>
    <w:p w14:paraId="468BCB59" w14:textId="1AB24FAD" w:rsidR="00925A2D" w:rsidRDefault="0270A8C5" w:rsidP="00925A2D">
      <w:pPr>
        <w:pStyle w:val="Ttulo2"/>
        <w:spacing w:line="240" w:lineRule="auto"/>
        <w:jc w:val="left"/>
      </w:pPr>
      <w:bookmarkStart w:id="33" w:name="_Toc233651098"/>
      <w:r>
        <w:t>Photoshop</w:t>
      </w:r>
      <w:bookmarkEnd w:id="33"/>
    </w:p>
    <w:p w14:paraId="60AED683" w14:textId="081A0B1C" w:rsidR="67A45A73" w:rsidRDefault="67A45A73" w:rsidP="7F208C5F">
      <w:pPr>
        <w:spacing w:before="240" w:after="240"/>
        <w:jc w:val="left"/>
      </w:pPr>
      <w:r w:rsidRPr="6BF67730">
        <w:rPr>
          <w:rFonts w:cs="Times New Roman"/>
          <w:lang w:val="pt-BR"/>
        </w:rPr>
        <w:t xml:space="preserve">Foi </w:t>
      </w:r>
      <w:proofErr w:type="spellStart"/>
      <w:r w:rsidRPr="6BF67730">
        <w:rPr>
          <w:rFonts w:cs="Times New Roman"/>
          <w:lang w:val="pt-BR"/>
        </w:rPr>
        <w:t>utilizado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apenas</w:t>
      </w:r>
      <w:proofErr w:type="spellEnd"/>
      <w:r w:rsidRPr="6BF67730">
        <w:rPr>
          <w:rFonts w:cs="Times New Roman"/>
          <w:lang w:val="pt-BR"/>
        </w:rPr>
        <w:t xml:space="preserve"> para a </w:t>
      </w:r>
      <w:proofErr w:type="spellStart"/>
      <w:r w:rsidRPr="6BF67730">
        <w:rPr>
          <w:rFonts w:cs="Times New Roman"/>
          <w:lang w:val="pt-BR"/>
        </w:rPr>
        <w:t>criação</w:t>
      </w:r>
      <w:proofErr w:type="spellEnd"/>
      <w:r w:rsidRPr="6BF67730">
        <w:rPr>
          <w:rFonts w:cs="Times New Roman"/>
          <w:lang w:val="pt-BR"/>
        </w:rPr>
        <w:t xml:space="preserve"> e </w:t>
      </w:r>
      <w:proofErr w:type="spellStart"/>
      <w:r w:rsidRPr="6BF67730">
        <w:rPr>
          <w:rFonts w:cs="Times New Roman"/>
          <w:lang w:val="pt-BR"/>
        </w:rPr>
        <w:t>edição</w:t>
      </w:r>
      <w:proofErr w:type="spellEnd"/>
      <w:r w:rsidRPr="6BF67730">
        <w:rPr>
          <w:rFonts w:cs="Times New Roman"/>
          <w:lang w:val="pt-BR"/>
        </w:rPr>
        <w:t xml:space="preserve"> dos </w:t>
      </w:r>
      <w:proofErr w:type="spellStart"/>
      <w:r w:rsidRPr="6BF67730">
        <w:rPr>
          <w:rFonts w:cs="Times New Roman"/>
          <w:lang w:val="pt-BR"/>
        </w:rPr>
        <w:t>logótipos</w:t>
      </w:r>
      <w:proofErr w:type="spellEnd"/>
      <w:r w:rsidRPr="6BF67730">
        <w:rPr>
          <w:rFonts w:cs="Times New Roman"/>
          <w:lang w:val="pt-BR"/>
        </w:rPr>
        <w:t xml:space="preserve"> do </w:t>
      </w:r>
      <w:proofErr w:type="spellStart"/>
      <w:r w:rsidRPr="6BF67730">
        <w:rPr>
          <w:rFonts w:cs="Times New Roman"/>
          <w:lang w:val="pt-BR"/>
        </w:rPr>
        <w:t>projeto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PlayScore</w:t>
      </w:r>
      <w:proofErr w:type="spellEnd"/>
      <w:r w:rsidRPr="6BF67730">
        <w:rPr>
          <w:rFonts w:cs="Times New Roman"/>
          <w:lang w:val="pt-BR"/>
        </w:rPr>
        <w:t xml:space="preserve">. Esta ferramenta </w:t>
      </w:r>
      <w:proofErr w:type="spellStart"/>
      <w:r w:rsidRPr="6BF67730">
        <w:rPr>
          <w:rFonts w:cs="Times New Roman"/>
          <w:lang w:val="pt-BR"/>
        </w:rPr>
        <w:t>permitiu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desenvolver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elementos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visuais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mais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adequados</w:t>
      </w:r>
      <w:proofErr w:type="spellEnd"/>
      <w:r w:rsidRPr="6BF67730">
        <w:rPr>
          <w:rFonts w:cs="Times New Roman"/>
          <w:lang w:val="pt-BR"/>
        </w:rPr>
        <w:t xml:space="preserve"> à </w:t>
      </w:r>
      <w:proofErr w:type="spellStart"/>
      <w:r w:rsidRPr="6BF67730">
        <w:rPr>
          <w:rFonts w:cs="Times New Roman"/>
          <w:lang w:val="pt-BR"/>
        </w:rPr>
        <w:t>identidade</w:t>
      </w:r>
      <w:proofErr w:type="spellEnd"/>
      <w:r w:rsidRPr="6BF67730">
        <w:rPr>
          <w:rFonts w:cs="Times New Roman"/>
          <w:lang w:val="pt-BR"/>
        </w:rPr>
        <w:t xml:space="preserve"> do website, </w:t>
      </w:r>
      <w:proofErr w:type="spellStart"/>
      <w:r w:rsidRPr="6BF67730">
        <w:rPr>
          <w:rFonts w:cs="Times New Roman"/>
          <w:lang w:val="pt-BR"/>
        </w:rPr>
        <w:t>contribuindo</w:t>
      </w:r>
      <w:proofErr w:type="spellEnd"/>
      <w:r w:rsidRPr="6BF67730">
        <w:rPr>
          <w:rFonts w:cs="Times New Roman"/>
          <w:lang w:val="pt-BR"/>
        </w:rPr>
        <w:t xml:space="preserve"> para </w:t>
      </w:r>
      <w:proofErr w:type="spellStart"/>
      <w:r w:rsidRPr="6BF67730">
        <w:rPr>
          <w:rFonts w:cs="Times New Roman"/>
          <w:lang w:val="pt-BR"/>
        </w:rPr>
        <w:t>uma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apresentação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mais</w:t>
      </w:r>
      <w:proofErr w:type="spellEnd"/>
      <w:r w:rsidRPr="6BF67730">
        <w:rPr>
          <w:rFonts w:cs="Times New Roman"/>
          <w:lang w:val="pt-BR"/>
        </w:rPr>
        <w:t xml:space="preserve"> </w:t>
      </w:r>
      <w:proofErr w:type="spellStart"/>
      <w:r w:rsidRPr="6BF67730">
        <w:rPr>
          <w:rFonts w:cs="Times New Roman"/>
          <w:lang w:val="pt-BR"/>
        </w:rPr>
        <w:t>personalizada</w:t>
      </w:r>
      <w:proofErr w:type="spellEnd"/>
      <w:r w:rsidRPr="6BF67730">
        <w:rPr>
          <w:rFonts w:cs="Times New Roman"/>
          <w:lang w:val="pt-BR"/>
        </w:rPr>
        <w:t xml:space="preserve"> e </w:t>
      </w:r>
      <w:proofErr w:type="spellStart"/>
      <w:r w:rsidRPr="6BF67730">
        <w:rPr>
          <w:rFonts w:cs="Times New Roman"/>
          <w:lang w:val="pt-BR"/>
        </w:rPr>
        <w:t>coerente</w:t>
      </w:r>
      <w:proofErr w:type="spellEnd"/>
      <w:r w:rsidRPr="6BF67730">
        <w:rPr>
          <w:rFonts w:cs="Times New Roman"/>
          <w:lang w:val="pt-BR"/>
        </w:rPr>
        <w:t>.</w:t>
      </w:r>
    </w:p>
    <w:p w14:paraId="1B535D96" w14:textId="0F99D414" w:rsidR="516745AB" w:rsidRDefault="516745AB" w:rsidP="4419D9EB">
      <w:pPr>
        <w:pStyle w:val="Ttulo2"/>
        <w:spacing w:line="240" w:lineRule="auto"/>
        <w:jc w:val="left"/>
      </w:pPr>
      <w:bookmarkStart w:id="34" w:name="_Toc233651099"/>
      <w:r>
        <w:t>Adobe Premiere</w:t>
      </w:r>
      <w:bookmarkEnd w:id="34"/>
    </w:p>
    <w:p w14:paraId="02F66D0A" w14:textId="43A78DBC" w:rsidR="516745AB" w:rsidRDefault="516745AB" w:rsidP="2BC819D6">
      <w:r w:rsidRPr="4B036D2D">
        <w:rPr>
          <w:rFonts w:cs="Times New Roman"/>
        </w:rPr>
        <w:t xml:space="preserve">Foi </w:t>
      </w:r>
      <w:proofErr w:type="spellStart"/>
      <w:r w:rsidRPr="4B036D2D">
        <w:rPr>
          <w:rFonts w:cs="Times New Roman"/>
        </w:rPr>
        <w:t>utilizado</w:t>
      </w:r>
      <w:proofErr w:type="spellEnd"/>
      <w:r w:rsidRPr="4B036D2D">
        <w:rPr>
          <w:rFonts w:cs="Times New Roman"/>
        </w:rPr>
        <w:t xml:space="preserve"> o Adobe Premiere para o </w:t>
      </w:r>
      <w:proofErr w:type="spellStart"/>
      <w:r w:rsidRPr="4B036D2D">
        <w:rPr>
          <w:rFonts w:cs="Times New Roman"/>
        </w:rPr>
        <w:t>desenvolvimento</w:t>
      </w:r>
      <w:proofErr w:type="spellEnd"/>
      <w:r w:rsidRPr="4B036D2D">
        <w:rPr>
          <w:rFonts w:cs="Times New Roman"/>
        </w:rPr>
        <w:t xml:space="preserve"> do </w:t>
      </w:r>
      <w:proofErr w:type="spellStart"/>
      <w:r w:rsidRPr="4B036D2D">
        <w:rPr>
          <w:rFonts w:cs="Times New Roman"/>
        </w:rPr>
        <w:t>vídeo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promocional</w:t>
      </w:r>
      <w:proofErr w:type="spellEnd"/>
      <w:r w:rsidRPr="4B036D2D">
        <w:rPr>
          <w:rFonts w:cs="Times New Roman"/>
        </w:rPr>
        <w:t xml:space="preserve"> do website </w:t>
      </w:r>
      <w:proofErr w:type="spellStart"/>
      <w:r w:rsidRPr="4B036D2D">
        <w:rPr>
          <w:rFonts w:cs="Times New Roman"/>
        </w:rPr>
        <w:t>PlayScore</w:t>
      </w:r>
      <w:proofErr w:type="spellEnd"/>
      <w:r w:rsidRPr="4B036D2D">
        <w:rPr>
          <w:rFonts w:cs="Times New Roman"/>
        </w:rPr>
        <w:t xml:space="preserve">. Esta ferramenta </w:t>
      </w:r>
      <w:proofErr w:type="spellStart"/>
      <w:r w:rsidRPr="4B036D2D">
        <w:rPr>
          <w:rFonts w:cs="Times New Roman"/>
        </w:rPr>
        <w:t>permitiu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editar</w:t>
      </w:r>
      <w:proofErr w:type="spellEnd"/>
      <w:r w:rsidRPr="4B036D2D">
        <w:rPr>
          <w:rFonts w:cs="Times New Roman"/>
        </w:rPr>
        <w:t xml:space="preserve"> e </w:t>
      </w:r>
      <w:proofErr w:type="spellStart"/>
      <w:r w:rsidRPr="4B036D2D">
        <w:rPr>
          <w:rFonts w:cs="Times New Roman"/>
        </w:rPr>
        <w:t>organizar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os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elementos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visuais</w:t>
      </w:r>
      <w:proofErr w:type="spellEnd"/>
      <w:r w:rsidRPr="4B036D2D">
        <w:rPr>
          <w:rFonts w:cs="Times New Roman"/>
        </w:rPr>
        <w:t xml:space="preserve"> e </w:t>
      </w:r>
      <w:proofErr w:type="spellStart"/>
      <w:r w:rsidRPr="4B036D2D">
        <w:rPr>
          <w:rFonts w:cs="Times New Roman"/>
        </w:rPr>
        <w:t>sonoros</w:t>
      </w:r>
      <w:proofErr w:type="spellEnd"/>
      <w:r w:rsidRPr="4B036D2D">
        <w:rPr>
          <w:rFonts w:cs="Times New Roman"/>
        </w:rPr>
        <w:t xml:space="preserve"> do </w:t>
      </w:r>
      <w:proofErr w:type="spellStart"/>
      <w:r w:rsidRPr="4B036D2D">
        <w:rPr>
          <w:rFonts w:cs="Times New Roman"/>
        </w:rPr>
        <w:t>vídeo</w:t>
      </w:r>
      <w:proofErr w:type="spellEnd"/>
      <w:r w:rsidRPr="4B036D2D">
        <w:rPr>
          <w:rFonts w:cs="Times New Roman"/>
        </w:rPr>
        <w:t xml:space="preserve">, </w:t>
      </w:r>
      <w:proofErr w:type="spellStart"/>
      <w:r w:rsidRPr="4B036D2D">
        <w:rPr>
          <w:rFonts w:cs="Times New Roman"/>
        </w:rPr>
        <w:t>criando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uma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apresentação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mais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dinâmica</w:t>
      </w:r>
      <w:proofErr w:type="spellEnd"/>
      <w:r w:rsidRPr="4B036D2D">
        <w:rPr>
          <w:rFonts w:cs="Times New Roman"/>
        </w:rPr>
        <w:t xml:space="preserve"> do </w:t>
      </w:r>
      <w:proofErr w:type="spellStart"/>
      <w:r w:rsidRPr="4B036D2D">
        <w:rPr>
          <w:rFonts w:cs="Times New Roman"/>
        </w:rPr>
        <w:t>projeto</w:t>
      </w:r>
      <w:proofErr w:type="spellEnd"/>
      <w:r w:rsidRPr="4B036D2D">
        <w:rPr>
          <w:rFonts w:cs="Times New Roman"/>
        </w:rPr>
        <w:t xml:space="preserve"> e </w:t>
      </w:r>
      <w:proofErr w:type="spellStart"/>
      <w:r w:rsidRPr="4B036D2D">
        <w:rPr>
          <w:rFonts w:cs="Times New Roman"/>
        </w:rPr>
        <w:t>destacando</w:t>
      </w:r>
      <w:proofErr w:type="spellEnd"/>
      <w:r w:rsidRPr="4B036D2D">
        <w:rPr>
          <w:rFonts w:cs="Times New Roman"/>
        </w:rPr>
        <w:t xml:space="preserve"> as </w:t>
      </w:r>
      <w:proofErr w:type="spellStart"/>
      <w:r w:rsidRPr="4B036D2D">
        <w:rPr>
          <w:rFonts w:cs="Times New Roman"/>
        </w:rPr>
        <w:t>principais</w:t>
      </w:r>
      <w:proofErr w:type="spellEnd"/>
      <w:r w:rsidRPr="4B036D2D">
        <w:rPr>
          <w:rFonts w:cs="Times New Roman"/>
        </w:rPr>
        <w:t xml:space="preserve"> </w:t>
      </w:r>
      <w:proofErr w:type="spellStart"/>
      <w:r w:rsidRPr="4B036D2D">
        <w:rPr>
          <w:rFonts w:cs="Times New Roman"/>
        </w:rPr>
        <w:t>funcionalidades</w:t>
      </w:r>
      <w:proofErr w:type="spellEnd"/>
      <w:r w:rsidRPr="4B036D2D">
        <w:rPr>
          <w:rFonts w:cs="Times New Roman"/>
        </w:rPr>
        <w:t xml:space="preserve"> da </w:t>
      </w:r>
      <w:proofErr w:type="spellStart"/>
      <w:r w:rsidRPr="4B036D2D">
        <w:rPr>
          <w:rFonts w:cs="Times New Roman"/>
        </w:rPr>
        <w:t>plataforma</w:t>
      </w:r>
      <w:proofErr w:type="spellEnd"/>
      <w:r w:rsidRPr="4B036D2D">
        <w:rPr>
          <w:rFonts w:cs="Times New Roman"/>
        </w:rPr>
        <w:t>.</w:t>
      </w:r>
    </w:p>
    <w:p w14:paraId="7F311933" w14:textId="0A726EE8" w:rsidR="4B036D2D" w:rsidRDefault="4B036D2D" w:rsidP="4B036D2D">
      <w:pPr>
        <w:rPr>
          <w:rFonts w:cs="Times New Roman"/>
        </w:rPr>
      </w:pPr>
    </w:p>
    <w:p w14:paraId="4101EB4C" w14:textId="41CCD210" w:rsidR="47FFB706" w:rsidRDefault="2AFEC568" w:rsidP="4B036D2D">
      <w:pPr>
        <w:pStyle w:val="Ttulo2"/>
        <w:spacing w:line="240" w:lineRule="auto"/>
        <w:jc w:val="left"/>
      </w:pPr>
      <w:bookmarkStart w:id="35" w:name="_Toc233651100"/>
      <w:r>
        <w:lastRenderedPageBreak/>
        <w:t>Adobe illustrator</w:t>
      </w:r>
      <w:bookmarkEnd w:id="35"/>
    </w:p>
    <w:p w14:paraId="6410C6C6" w14:textId="79C2BD6A" w:rsidR="4B036D2D" w:rsidRDefault="645683FA" w:rsidP="4B036D2D">
      <w:r w:rsidRPr="32DB3C81">
        <w:rPr>
          <w:rFonts w:cs="Times New Roman"/>
          <w:lang w:val="pt-BR"/>
        </w:rPr>
        <w:t>Foi utilizado o Adobe Illustrator para a criação e edição de elementos gráficos vetoriais do website PlayScore, como logótipos e componentes visuais associados à identidade do projeto. Esta ferramenta permitiu trabalhar os elementos gráficos com maior qualidade e precisão, contribuindo para uma apresentação visual mais personalizada e profissional.</w:t>
      </w:r>
    </w:p>
    <w:p w14:paraId="4540253E" w14:textId="55EDECC3" w:rsidR="00EF13F0" w:rsidRDefault="46F97B98" w:rsidP="00EF13F0">
      <w:pPr>
        <w:pStyle w:val="Ttulo1"/>
      </w:pPr>
      <w:bookmarkStart w:id="36" w:name="_Toc233651101"/>
      <w:proofErr w:type="spellStart"/>
      <w:r>
        <w:lastRenderedPageBreak/>
        <w:t>Wireframes</w:t>
      </w:r>
      <w:bookmarkEnd w:id="36"/>
      <w:proofErr w:type="spellEnd"/>
    </w:p>
    <w:p w14:paraId="1886E13B" w14:textId="1B0872C1" w:rsidR="00EF13F0" w:rsidRPr="0023765C" w:rsidRDefault="006C5442" w:rsidP="00EF13F0">
      <w:pPr>
        <w:rPr>
          <w:lang w:val="pt-PT"/>
        </w:rPr>
      </w:pPr>
      <w:r w:rsidRPr="0023765C">
        <w:rPr>
          <w:lang w:val="pt-PT"/>
        </w:rPr>
        <w:t xml:space="preserve">Após a definição dos requisitos, foram desenvolvidos protótipos de </w:t>
      </w:r>
      <w:proofErr w:type="gramStart"/>
      <w:r w:rsidRPr="0023765C">
        <w:rPr>
          <w:lang w:val="pt-PT"/>
        </w:rPr>
        <w:t>alta fidelidade</w:t>
      </w:r>
      <w:proofErr w:type="gramEnd"/>
      <w:r w:rsidRPr="0023765C">
        <w:rPr>
          <w:lang w:val="pt-PT"/>
        </w:rPr>
        <w:t>, com o intuito de planear a disposição dos elementos nas páginas e a organização da informação. Estes protótipos permitiram testar a estrutura do website antes da implementação final, facilitando a identificação de melhorias ao nível da experiência do utilizador e da navegação.</w:t>
      </w:r>
    </w:p>
    <w:p w14:paraId="7C997F89" w14:textId="77777777" w:rsidR="007914DE" w:rsidRPr="0023765C" w:rsidRDefault="007914DE" w:rsidP="00EF13F0">
      <w:pPr>
        <w:rPr>
          <w:lang w:val="pt-PT"/>
        </w:rPr>
      </w:pPr>
    </w:p>
    <w:p w14:paraId="5716D69F" w14:textId="4EE258EB" w:rsidR="007914DE" w:rsidRPr="00EF13F0" w:rsidRDefault="00A35CED" w:rsidP="00EF13F0">
      <w:pPr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1" locked="0" layoutInCell="1" allowOverlap="1" wp14:anchorId="5C7A02B1" wp14:editId="4AC15CC1">
                <wp:simplePos x="0" y="0"/>
                <wp:positionH relativeFrom="column">
                  <wp:posOffset>427355</wp:posOffset>
                </wp:positionH>
                <wp:positionV relativeFrom="paragraph">
                  <wp:posOffset>2969260</wp:posOffset>
                </wp:positionV>
                <wp:extent cx="4654550" cy="635"/>
                <wp:effectExtent l="0" t="0" r="0" b="0"/>
                <wp:wrapNone/>
                <wp:docPr id="14410955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596AE" w14:textId="1A7E5118" w:rsidR="00A35CED" w:rsidRPr="009F57E7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37" w:name="_Toc233651127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 w:rsidRPr="00F44D85">
                              <w:t xml:space="preserve"> - (Wireframes Rodrigo Ramos)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A02B1" id="_x0000_s1031" type="#_x0000_t202" style="position:absolute;left:0;text-align:left;margin-left:33.65pt;margin-top:233.8pt;width:366.5pt;height:.05pt;z-index:-2516582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" stroked="f">
                <v:textbox style="mso-fit-shape-to-text:t" inset="0,0,0,0">
                  <w:txbxContent>
                    <w:p w14:paraId="1C3596AE" w14:textId="1A7E5118" w:rsidR="00A35CED" w:rsidRPr="009F57E7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38" w:name="_Toc233651127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 w:rsidRPr="00F44D85">
                        <w:t xml:space="preserve"> - (Wireframes Rodrigo Ramos)</w:t>
                      </w:r>
                      <w:bookmarkEnd w:id="3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1" locked="0" layoutInCell="1" allowOverlap="1" wp14:anchorId="5A5C3D0C" wp14:editId="5457C799">
            <wp:simplePos x="0" y="0"/>
            <wp:positionH relativeFrom="column">
              <wp:posOffset>427437</wp:posOffset>
            </wp:positionH>
            <wp:positionV relativeFrom="paragraph">
              <wp:posOffset>44318</wp:posOffset>
            </wp:positionV>
            <wp:extent cx="4655127" cy="2868472"/>
            <wp:effectExtent l="0" t="0" r="0" b="8255"/>
            <wp:wrapNone/>
            <wp:docPr id="185246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7748" name="Imagem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27" cy="2868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7751B" w14:textId="3D0EC05A" w:rsidR="00A35CED" w:rsidRDefault="00A35CED">
      <w:pPr>
        <w:spacing w:line="240" w:lineRule="auto"/>
        <w:jc w:val="left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DFD3A9E" wp14:editId="2BAF2830">
                <wp:simplePos x="0" y="0"/>
                <wp:positionH relativeFrom="column">
                  <wp:posOffset>431165</wp:posOffset>
                </wp:positionH>
                <wp:positionV relativeFrom="paragraph">
                  <wp:posOffset>6224905</wp:posOffset>
                </wp:positionV>
                <wp:extent cx="444182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31910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CE56BD" w14:textId="6FA49B45" w:rsidR="00A35CED" w:rsidRPr="0030566B" w:rsidRDefault="00A35CED" w:rsidP="00A35CED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39" w:name="_Toc233651128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Pr="00D57458">
                              <w:t xml:space="preserve"> - (Wireframes </w:t>
                            </w:r>
                            <w:r>
                              <w:t>João Mendes</w:t>
                            </w:r>
                            <w:r w:rsidRPr="00D57458">
                              <w:t>)</w:t>
                            </w:r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D3A9E" id="_x0000_s1032" type="#_x0000_t202" style="position:absolute;margin-left:33.95pt;margin-top:490.15pt;width:349.75pt;height:.0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" stroked="f">
                <v:textbox style="mso-fit-shape-to-text:t" inset="0,0,0,0">
                  <w:txbxContent>
                    <w:p w14:paraId="21CE56BD" w14:textId="6FA49B45" w:rsidR="00A35CED" w:rsidRPr="0030566B" w:rsidRDefault="00A35CED" w:rsidP="00A35CED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bookmarkStart w:id="40" w:name="_Toc233651128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 w:rsidRPr="00D57458">
                        <w:t xml:space="preserve"> - (Wireframes </w:t>
                      </w:r>
                      <w:r>
                        <w:t>João Mendes</w:t>
                      </w:r>
                      <w:r w:rsidRPr="00D57458">
                        <w:t>)</w:t>
                      </w:r>
                      <w:bookmarkEnd w:id="40"/>
                    </w:p>
                  </w:txbxContent>
                </v:textbox>
                <w10:wrap type="through"/>
              </v:shape>
            </w:pict>
          </mc:Fallback>
        </mc:AlternateContent>
      </w:r>
      <w:r w:rsidRPr="0013122A">
        <w:rPr>
          <w:rFonts w:ascii="Arial" w:hAnsi="Arial" w:cs="Arial"/>
          <w:noProof/>
        </w:rPr>
        <w:drawing>
          <wp:anchor distT="0" distB="0" distL="114300" distR="114300" simplePos="0" relativeHeight="251636224" behindDoc="0" locked="0" layoutInCell="1" allowOverlap="1" wp14:anchorId="78329861" wp14:editId="77B2C821">
            <wp:simplePos x="0" y="0"/>
            <wp:positionH relativeFrom="margin">
              <wp:posOffset>431165</wp:posOffset>
            </wp:positionH>
            <wp:positionV relativeFrom="paragraph">
              <wp:posOffset>3062440</wp:posOffset>
            </wp:positionV>
            <wp:extent cx="4441825" cy="3158490"/>
            <wp:effectExtent l="0" t="0" r="0" b="3810"/>
            <wp:wrapThrough wrapText="bothSides">
              <wp:wrapPolygon edited="0">
                <wp:start x="0" y="0"/>
                <wp:lineTo x="0" y="21496"/>
                <wp:lineTo x="21492" y="21496"/>
                <wp:lineTo x="21492" y="0"/>
                <wp:lineTo x="0" y="0"/>
              </wp:wrapPolygon>
            </wp:wrapThrough>
            <wp:docPr id="1108227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7101" name="Imagem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C7B" w:rsidRPr="0023765C">
        <w:rPr>
          <w:lang w:val="pt-PT"/>
        </w:rPr>
        <w:br w:type="page"/>
      </w:r>
      <w:bookmarkStart w:id="41" w:name="_Toc218885748"/>
      <w:bookmarkStart w:id="42" w:name="_Toc220271845"/>
    </w:p>
    <w:p w14:paraId="6487D89D" w14:textId="4292AABC" w:rsidR="00A35CED" w:rsidRDefault="00A35CED">
      <w:pPr>
        <w:spacing w:line="240" w:lineRule="auto"/>
        <w:jc w:val="left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4" behindDoc="1" locked="0" layoutInCell="1" allowOverlap="1" wp14:anchorId="0FACBE06" wp14:editId="4FFDF533">
                <wp:simplePos x="0" y="0"/>
                <wp:positionH relativeFrom="column">
                  <wp:posOffset>795655</wp:posOffset>
                </wp:positionH>
                <wp:positionV relativeFrom="paragraph">
                  <wp:posOffset>3875405</wp:posOffset>
                </wp:positionV>
                <wp:extent cx="43097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07777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7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6923E4" w14:textId="75CC8D9C" w:rsidR="00A35CED" w:rsidRPr="00804DEB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3" w:name="_Toc233651129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 w:rsidRPr="003F1EF9">
                              <w:t xml:space="preserve"> - (Wireframes </w:t>
                            </w:r>
                            <w:r>
                              <w:t>João Santos</w:t>
                            </w:r>
                            <w:r w:rsidRPr="003F1EF9">
                              <w:t>)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CBE06" id="_x0000_s1033" type="#_x0000_t202" style="position:absolute;margin-left:62.65pt;margin-top:305.15pt;width:339.35pt;height:.05pt;z-index:-251658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" stroked="f">
                <v:textbox style="mso-fit-shape-to-text:t" inset="0,0,0,0">
                  <w:txbxContent>
                    <w:p w14:paraId="1E6923E4" w14:textId="75CC8D9C" w:rsidR="00A35CED" w:rsidRPr="00804DEB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44" w:name="_Toc233651129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 w:rsidRPr="003F1EF9">
                        <w:t xml:space="preserve"> - (Wireframes </w:t>
                      </w:r>
                      <w:r>
                        <w:t>João Santos</w:t>
                      </w:r>
                      <w:r w:rsidRPr="003F1EF9">
                        <w:t>)</w:t>
                      </w:r>
                      <w:bookmarkEnd w:id="4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4176" behindDoc="1" locked="0" layoutInCell="1" allowOverlap="1" wp14:anchorId="0DE60D8B" wp14:editId="14CA7C86">
            <wp:simplePos x="0" y="0"/>
            <wp:positionH relativeFrom="column">
              <wp:posOffset>795655</wp:posOffset>
            </wp:positionH>
            <wp:positionV relativeFrom="paragraph">
              <wp:posOffset>149802</wp:posOffset>
            </wp:positionV>
            <wp:extent cx="4309745" cy="3669030"/>
            <wp:effectExtent l="0" t="0" r="0" b="7620"/>
            <wp:wrapTight wrapText="bothSides">
              <wp:wrapPolygon edited="0">
                <wp:start x="0" y="0"/>
                <wp:lineTo x="0" y="21533"/>
                <wp:lineTo x="21482" y="21533"/>
                <wp:lineTo x="21482" y="0"/>
                <wp:lineTo x="0" y="0"/>
              </wp:wrapPolygon>
            </wp:wrapTight>
            <wp:docPr id="1542320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20029" name="Imagem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6C1104" w14:textId="77777777" w:rsidR="00A35CED" w:rsidRDefault="00A35CED">
      <w:pPr>
        <w:spacing w:line="240" w:lineRule="auto"/>
        <w:jc w:val="left"/>
        <w:rPr>
          <w:lang w:val="pt-PT"/>
        </w:rPr>
      </w:pPr>
    </w:p>
    <w:p w14:paraId="0CE349E1" w14:textId="0CE2DF0A" w:rsidR="00A35CED" w:rsidRDefault="00A35CED">
      <w:pPr>
        <w:spacing w:line="240" w:lineRule="auto"/>
        <w:jc w:val="left"/>
        <w:rPr>
          <w:lang w:val="pt-PT"/>
        </w:rPr>
      </w:pPr>
    </w:p>
    <w:p w14:paraId="3257B44A" w14:textId="77777777" w:rsidR="00A35CED" w:rsidRDefault="00A35CED">
      <w:pPr>
        <w:spacing w:line="240" w:lineRule="auto"/>
        <w:jc w:val="left"/>
        <w:rPr>
          <w:lang w:val="pt-PT"/>
        </w:rPr>
      </w:pPr>
    </w:p>
    <w:p w14:paraId="3D73B0FF" w14:textId="77777777" w:rsidR="00A35CED" w:rsidRDefault="00A35CED">
      <w:pPr>
        <w:spacing w:line="240" w:lineRule="auto"/>
        <w:jc w:val="left"/>
        <w:rPr>
          <w:lang w:val="pt-PT"/>
        </w:rPr>
      </w:pPr>
    </w:p>
    <w:p w14:paraId="07DCF080" w14:textId="77777777" w:rsidR="00A35CED" w:rsidRDefault="00A35CED">
      <w:pPr>
        <w:spacing w:line="240" w:lineRule="auto"/>
        <w:jc w:val="left"/>
        <w:rPr>
          <w:lang w:val="pt-PT"/>
        </w:rPr>
      </w:pPr>
    </w:p>
    <w:p w14:paraId="14AA5649" w14:textId="219437A8" w:rsidR="00AC23DD" w:rsidRPr="00C338DD" w:rsidRDefault="00A35CED" w:rsidP="00A35CED">
      <w:pPr>
        <w:spacing w:line="240" w:lineRule="auto"/>
        <w:jc w:val="left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1CA39E82" wp14:editId="18457629">
                <wp:simplePos x="0" y="0"/>
                <wp:positionH relativeFrom="column">
                  <wp:posOffset>56515</wp:posOffset>
                </wp:positionH>
                <wp:positionV relativeFrom="paragraph">
                  <wp:posOffset>6403340</wp:posOffset>
                </wp:positionV>
                <wp:extent cx="58540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81765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5B19C" w14:textId="37CF9028" w:rsidR="00A35CED" w:rsidRPr="004F111B" w:rsidRDefault="00A35CED" w:rsidP="00A35CE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5" w:name="_Toc233651130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 w:rsidRPr="000A0521">
                              <w:t xml:space="preserve"> - (Wireframes </w:t>
                            </w:r>
                            <w:r>
                              <w:t>Samuel Cardoso</w:t>
                            </w:r>
                            <w:r w:rsidRPr="000A0521">
                              <w:t>)</w:t>
                            </w:r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39E82" id="_x0000_s1034" type="#_x0000_t202" style="position:absolute;margin-left:4.45pt;margin-top:504.2pt;width:460.95pt;height:.05pt;z-index:-251658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" stroked="f">
                <v:textbox style="mso-fit-shape-to-text:t" inset="0,0,0,0">
                  <w:txbxContent>
                    <w:p w14:paraId="7F95B19C" w14:textId="37CF9028" w:rsidR="00A35CED" w:rsidRPr="004F111B" w:rsidRDefault="00A35CED" w:rsidP="00A35CED">
                      <w:pPr>
                        <w:pStyle w:val="Legenda"/>
                        <w:rPr>
                          <w:noProof/>
                        </w:rPr>
                      </w:pPr>
                      <w:bookmarkStart w:id="46" w:name="_Toc233651130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 w:rsidRPr="000A0521">
                        <w:t xml:space="preserve"> - (Wireframes </w:t>
                      </w:r>
                      <w:r>
                        <w:t>Samuel Cardoso</w:t>
                      </w:r>
                      <w:r w:rsidRPr="000A0521">
                        <w:t>)</w:t>
                      </w:r>
                      <w:bookmarkEnd w:id="46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1888" behindDoc="1" locked="0" layoutInCell="1" allowOverlap="1" wp14:anchorId="7628ED4B" wp14:editId="742E9B01">
            <wp:simplePos x="0" y="0"/>
            <wp:positionH relativeFrom="column">
              <wp:posOffset>56515</wp:posOffset>
            </wp:positionH>
            <wp:positionV relativeFrom="paragraph">
              <wp:posOffset>3282299</wp:posOffset>
            </wp:positionV>
            <wp:extent cx="5854065" cy="3064510"/>
            <wp:effectExtent l="0" t="0" r="0" b="2540"/>
            <wp:wrapTight wrapText="bothSides">
              <wp:wrapPolygon edited="0">
                <wp:start x="0" y="0"/>
                <wp:lineTo x="0" y="21484"/>
                <wp:lineTo x="21509" y="21484"/>
                <wp:lineTo x="21509" y="0"/>
                <wp:lineTo x="0" y="0"/>
              </wp:wrapPolygon>
            </wp:wrapTight>
            <wp:docPr id="199638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8317" name="Imagem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1"/>
      <w:bookmarkEnd w:id="42"/>
      <w:r>
        <w:br w:type="page"/>
      </w:r>
      <w:proofErr w:type="spellStart"/>
      <w:r w:rsidR="00794F8B" w:rsidRPr="00C338DD">
        <w:rPr>
          <w:b/>
          <w:bCs/>
          <w:sz w:val="36"/>
          <w:szCs w:val="36"/>
        </w:rPr>
        <w:lastRenderedPageBreak/>
        <w:t>Processo</w:t>
      </w:r>
      <w:proofErr w:type="spellEnd"/>
      <w:r w:rsidR="00794F8B" w:rsidRPr="00C338DD">
        <w:rPr>
          <w:b/>
          <w:bCs/>
          <w:sz w:val="36"/>
          <w:szCs w:val="36"/>
        </w:rPr>
        <w:t xml:space="preserve"> Gráfico</w:t>
      </w:r>
    </w:p>
    <w:p w14:paraId="62245B9B" w14:textId="7A6EEA37" w:rsidR="3ACE9032" w:rsidRDefault="3ACE9032" w:rsidP="5D621DC2">
      <w:pPr>
        <w:spacing w:before="240" w:after="240"/>
      </w:pPr>
      <w:r w:rsidRPr="5D621DC2">
        <w:rPr>
          <w:rFonts w:cs="Times New Roman"/>
          <w:sz w:val="22"/>
          <w:lang w:val="pt-PT"/>
        </w:rPr>
        <w:t>O processo gráfico do projeto PlayScore teve como base uma identidade visual coerente com a temática dos videojogos. Foram escolhidas cores escuras, acompanhadas por tons néon como azul e rosa, de forma a criar um ambiente moderno, tecnológico e associado ao universo gamer.</w:t>
      </w:r>
    </w:p>
    <w:p w14:paraId="7443A47E" w14:textId="530A0145" w:rsidR="5D621DC2" w:rsidRPr="00DB10B8" w:rsidRDefault="3ACE9032" w:rsidP="00DB10B8">
      <w:pPr>
        <w:spacing w:before="240" w:after="240"/>
      </w:pPr>
      <w:r w:rsidRPr="5D621DC2">
        <w:rPr>
          <w:rFonts w:cs="Times New Roman"/>
          <w:sz w:val="22"/>
          <w:lang w:val="pt-PT"/>
        </w:rPr>
        <w:t>A escolha da tipografia e dos elementos visuais foi pensada para garantir uma boa leitura e uma navegação simples em todas as páginas. O design procurou manter uma aparência consistente, apelativa e funcional, reforçando a identidade da plataforma e proporcionando uma experiência visual adequada ao público-alvo.</w:t>
      </w:r>
    </w:p>
    <w:p w14:paraId="6ACDE862" w14:textId="620A0689" w:rsidR="00B05EC3" w:rsidRDefault="000F6F89" w:rsidP="00B05EC3">
      <w:pPr>
        <w:pStyle w:val="Ttulo1"/>
      </w:pPr>
      <w:bookmarkStart w:id="47" w:name="_Toc233651102"/>
      <w:r>
        <w:lastRenderedPageBreak/>
        <w:t>Descrição das Páginas desenvolvidas</w:t>
      </w:r>
      <w:bookmarkEnd w:id="47"/>
    </w:p>
    <w:p w14:paraId="59E3C602" w14:textId="66FC2628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 xml:space="preserve">Página Index - A página inicial do </w:t>
      </w:r>
      <w:proofErr w:type="spellStart"/>
      <w:r w:rsidRPr="76058E18">
        <w:rPr>
          <w:rFonts w:cs="Times New Roman"/>
          <w:sz w:val="22"/>
          <w:lang w:val="pt-PT"/>
        </w:rPr>
        <w:t>PlayScore</w:t>
      </w:r>
      <w:proofErr w:type="spellEnd"/>
      <w:r w:rsidRPr="76058E18">
        <w:rPr>
          <w:rFonts w:cs="Times New Roman"/>
          <w:sz w:val="22"/>
          <w:lang w:val="pt-PT"/>
        </w:rPr>
        <w:t xml:space="preserve"> apresenta o website de forma direta e apelativa, destacando a temática dos videojogos e encaminhando os utilizadores para as principais áreas da plataforma. </w:t>
      </w:r>
      <w:r w:rsidRPr="248964BF">
        <w:rPr>
          <w:rFonts w:cs="Times New Roman"/>
          <w:sz w:val="22"/>
          <w:lang w:val="pt-PT"/>
        </w:rPr>
        <w:t xml:space="preserve">O design foi pensado para ser simples, moderno e adaptado ao público </w:t>
      </w:r>
      <w:proofErr w:type="spellStart"/>
      <w:r w:rsidRPr="248964BF">
        <w:rPr>
          <w:rFonts w:cs="Times New Roman"/>
          <w:sz w:val="22"/>
          <w:lang w:val="pt-PT"/>
        </w:rPr>
        <w:t>gamer</w:t>
      </w:r>
      <w:proofErr w:type="spellEnd"/>
      <w:r w:rsidRPr="248964BF">
        <w:rPr>
          <w:rFonts w:cs="Times New Roman"/>
          <w:sz w:val="22"/>
          <w:lang w:val="pt-PT"/>
        </w:rPr>
        <w:t>.</w:t>
      </w:r>
    </w:p>
    <w:p w14:paraId="389E36C5" w14:textId="03E53242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FAQ - Reúne perguntas frequentes sobre o funcionamento do website, ajudando os utilizadores a esclarecer dúvidas comuns relacionadas com a navegação, avaliações, conta de utilizador e funcionalidades disponíveis.</w:t>
      </w:r>
    </w:p>
    <w:p w14:paraId="05AE3699" w14:textId="445C98FB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Perfil de Jogo - Apresenta informação detalhada sobre cada jogo, incluindo imagem, descrição, data de lançamento, classificação e opções de interação.</w:t>
      </w:r>
      <w:r w:rsidRPr="36F97D18">
        <w:rPr>
          <w:rFonts w:cs="Times New Roman"/>
          <w:sz w:val="22"/>
          <w:lang w:val="pt-PT"/>
        </w:rPr>
        <w:t xml:space="preserve"> Esta página permite ao utilizador consultar dados relevantes antes de avaliar ou explorar outros títulos.</w:t>
      </w:r>
    </w:p>
    <w:p w14:paraId="3CDCE2CB" w14:textId="722E6E84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Favoritos - Permite ao utilizador guardar os jogos que mais lhe interessam, criando uma área personalizada para acesso rápido aos seus títulos preferidos.</w:t>
      </w:r>
    </w:p>
    <w:p w14:paraId="5C42F414" w14:textId="461810B0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Regras da Comunidade - Apresenta as normas de utilização da plataforma, promovendo um ambiente respeitoso e organizado entre os utilizadores.</w:t>
      </w:r>
    </w:p>
    <w:p w14:paraId="4B0640C3" w14:textId="2E194A7E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Catálogo - Disponibiliza a lista de jogos existentes no website, permitindo ao utilizador explorar diferentes títulos de forma organizada e visualmente simples.</w:t>
      </w:r>
    </w:p>
    <w:p w14:paraId="1861DBFE" w14:textId="351147B5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Jogo do Ano - Destaca jogos associados à categoria de “Jogo do Ano”, apresentando informação relevante sobre os títulos em destaque e a sua importância dentro da plataforma.</w:t>
      </w:r>
    </w:p>
    <w:p w14:paraId="530A0ADF" w14:textId="08B717F2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Políticas de Privacidade - Explica de forma clara como os dados dos utilizadores são tratados, reforçando a transparência e segurança da plataforma.</w:t>
      </w:r>
    </w:p>
    <w:p w14:paraId="4138E772" w14:textId="426258B1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Perfil de Utilizador - Permite ao utilizador consultar e gerir algumas informações da sua conta, tornando a experiência no website mais personalizada.</w:t>
      </w:r>
    </w:p>
    <w:p w14:paraId="6727709B" w14:textId="3C66F6D5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Lançamentos - Apresenta jogos recentes ou futuros lançamentos, permitindo aos utilizadores acompanhar novidades dentro do universo dos videojogos.</w:t>
      </w:r>
    </w:p>
    <w:p w14:paraId="45322238" w14:textId="652E0E04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Sobre Nós - Apresenta o objetivo do PlayScore, explicando a finalidade da plataforma e o seu foco na divulgação, consulta e avaliação de videojogos.</w:t>
      </w:r>
    </w:p>
    <w:p w14:paraId="38CF8E9C" w14:textId="2EF81735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Contactos - Disponibiliza um formulário de contacto para que os utilizadores possam enviar dúvidas, sugestões ou pedidos de apoio relacionados com o website.</w:t>
      </w:r>
    </w:p>
    <w:p w14:paraId="4D30C4C2" w14:textId="6BA37C3F" w:rsidR="00C02762" w:rsidRDefault="5AAEB270" w:rsidP="76058E18">
      <w:pPr>
        <w:spacing w:before="240" w:after="240" w:line="240" w:lineRule="auto"/>
        <w:jc w:val="left"/>
      </w:pPr>
      <w:r w:rsidRPr="76058E18">
        <w:rPr>
          <w:rFonts w:cs="Times New Roman"/>
          <w:sz w:val="22"/>
          <w:lang w:val="pt-PT"/>
        </w:rPr>
        <w:t>Página Franquia de Jogos - Organiza jogos pertencentes à mesma franquia, permitindo consultar a série de forma mais clara e perceber a evolução dos títulos ao longo do tempo.</w:t>
      </w:r>
    </w:p>
    <w:p w14:paraId="1F20C347" w14:textId="258691AE" w:rsidR="00C02762" w:rsidRDefault="00C02762">
      <w:pPr>
        <w:spacing w:line="240" w:lineRule="auto"/>
        <w:jc w:val="left"/>
        <w:rPr>
          <w:sz w:val="22"/>
          <w:lang w:val="pt-PT"/>
        </w:rPr>
      </w:pPr>
      <w:r>
        <w:rPr>
          <w:sz w:val="22"/>
          <w:lang w:val="pt-PT"/>
        </w:rPr>
        <w:br w:type="page"/>
      </w:r>
    </w:p>
    <w:p w14:paraId="1C656C0F" w14:textId="5CBE866C" w:rsidR="00F56EF7" w:rsidRDefault="00C02762" w:rsidP="00C02762">
      <w:pPr>
        <w:pStyle w:val="Ttulo1"/>
      </w:pPr>
      <w:bookmarkStart w:id="48" w:name="_Toc233651103"/>
      <w:r>
        <w:lastRenderedPageBreak/>
        <w:t>Páginas</w:t>
      </w:r>
      <w:bookmarkEnd w:id="48"/>
    </w:p>
    <w:p w14:paraId="42311F1B" w14:textId="0C1AB562" w:rsidR="00C02762" w:rsidRDefault="00C02762" w:rsidP="7B910370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49" w:name="_Toc233651104"/>
      <w:r>
        <w:rPr>
          <w:lang w:val="pt-PT"/>
        </w:rPr>
        <w:t>P</w:t>
      </w:r>
      <w:r w:rsidR="0009693D">
        <w:rPr>
          <w:lang w:val="pt-PT"/>
        </w:rPr>
        <w:t>á</w:t>
      </w:r>
      <w:r>
        <w:rPr>
          <w:lang w:val="pt-PT"/>
        </w:rPr>
        <w:t>gina Home</w:t>
      </w:r>
      <w:bookmarkEnd w:id="49"/>
    </w:p>
    <w:p w14:paraId="3668D8C3" w14:textId="7CC3C38F" w:rsidR="293BC865" w:rsidRDefault="293BC865" w:rsidP="07051415">
      <w:pPr>
        <w:spacing w:before="240" w:after="240"/>
      </w:pPr>
      <w:r w:rsidRPr="7B910370">
        <w:rPr>
          <w:rFonts w:cs="Times New Roman"/>
        </w:rPr>
        <w:t xml:space="preserve">A </w:t>
      </w:r>
      <w:proofErr w:type="spellStart"/>
      <w:r w:rsidRPr="7B910370">
        <w:rPr>
          <w:rFonts w:cs="Times New Roman"/>
        </w:rPr>
        <w:t>página</w:t>
      </w:r>
      <w:proofErr w:type="spellEnd"/>
      <w:r w:rsidRPr="7B910370">
        <w:rPr>
          <w:rFonts w:cs="Times New Roman"/>
        </w:rPr>
        <w:t xml:space="preserve"> </w:t>
      </w:r>
      <w:proofErr w:type="spellStart"/>
      <w:r w:rsidRPr="7B910370">
        <w:rPr>
          <w:rFonts w:cs="Times New Roman"/>
        </w:rPr>
        <w:t>inicial</w:t>
      </w:r>
      <w:proofErr w:type="spellEnd"/>
      <w:r w:rsidRPr="7B910370">
        <w:rPr>
          <w:rFonts w:cs="Times New Roman"/>
        </w:rPr>
        <w:t xml:space="preserve"> </w:t>
      </w:r>
      <w:proofErr w:type="spellStart"/>
      <w:r w:rsidRPr="7B910370">
        <w:rPr>
          <w:rFonts w:cs="Times New Roman"/>
        </w:rPr>
        <w:t>tem</w:t>
      </w:r>
      <w:proofErr w:type="spellEnd"/>
      <w:r w:rsidRPr="7B910370">
        <w:rPr>
          <w:rFonts w:cs="Times New Roman"/>
        </w:rPr>
        <w:t xml:space="preserve"> como principal objetivo apresentar o </w:t>
      </w:r>
      <w:r w:rsidRPr="07051415">
        <w:rPr>
          <w:rFonts w:cs="Times New Roman"/>
          <w:szCs w:val="24"/>
        </w:rPr>
        <w:t>website PlayScore aos utilizadores. Nesta página é disponibilizada uma visão geral da plataforma, destacando a sua ligação ao universo dos videojogos e encaminhando o utilizador para as principais áreas do site.</w:t>
      </w:r>
    </w:p>
    <w:p w14:paraId="4BD284E2" w14:textId="33142D88" w:rsidR="293BC865" w:rsidRDefault="293BC865" w:rsidP="07051415">
      <w:pPr>
        <w:spacing w:before="240" w:after="240"/>
      </w:pPr>
      <w:r w:rsidRPr="7B910370">
        <w:rPr>
          <w:rFonts w:cs="Times New Roman"/>
          <w:szCs w:val="24"/>
        </w:rPr>
        <w:t xml:space="preserve">A </w:t>
      </w:r>
      <w:proofErr w:type="spellStart"/>
      <w:r w:rsidRPr="7B910370">
        <w:rPr>
          <w:rFonts w:cs="Times New Roman"/>
          <w:szCs w:val="24"/>
        </w:rPr>
        <w:t>página</w:t>
      </w:r>
      <w:proofErr w:type="spellEnd"/>
      <w:r w:rsidRPr="7B910370">
        <w:rPr>
          <w:rFonts w:cs="Times New Roman"/>
          <w:szCs w:val="24"/>
        </w:rPr>
        <w:t xml:space="preserve"> </w:t>
      </w:r>
      <w:proofErr w:type="spellStart"/>
      <w:r w:rsidRPr="7B910370">
        <w:rPr>
          <w:rFonts w:cs="Times New Roman"/>
          <w:szCs w:val="24"/>
        </w:rPr>
        <w:t>apresenta</w:t>
      </w:r>
      <w:proofErr w:type="spellEnd"/>
      <w:r w:rsidRPr="7B910370">
        <w:rPr>
          <w:rFonts w:cs="Times New Roman"/>
          <w:szCs w:val="24"/>
        </w:rPr>
        <w:t xml:space="preserve"> um design moderno e direto, com destaque para jogos, funcionalidades principais e navegação para outras secções importantes da plataforma.</w:t>
      </w:r>
    </w:p>
    <w:p w14:paraId="67BDC128" w14:textId="41FEDFB1" w:rsidR="293BC865" w:rsidRDefault="293BC865" w:rsidP="37B6E4CC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0" w:name="_Toc233651105"/>
      <w:r w:rsidRPr="37B6E4CC">
        <w:rPr>
          <w:lang w:val="pt-PT"/>
        </w:rPr>
        <w:t>Página Sobre nós</w:t>
      </w:r>
      <w:bookmarkEnd w:id="50"/>
    </w:p>
    <w:p w14:paraId="4E049F78" w14:textId="5629DF13" w:rsidR="293BC865" w:rsidRDefault="293BC865" w:rsidP="07051415">
      <w:pPr>
        <w:spacing w:before="240" w:after="240"/>
      </w:pPr>
      <w:r w:rsidRPr="07051415">
        <w:rPr>
          <w:rFonts w:cs="Times New Roman"/>
          <w:szCs w:val="24"/>
        </w:rPr>
        <w:t xml:space="preserve">A </w:t>
      </w:r>
      <w:proofErr w:type="spellStart"/>
      <w:r w:rsidRPr="07051415">
        <w:rPr>
          <w:rFonts w:cs="Times New Roman"/>
          <w:szCs w:val="24"/>
        </w:rPr>
        <w:t>página</w:t>
      </w:r>
      <w:proofErr w:type="spellEnd"/>
      <w:r w:rsidRPr="07051415">
        <w:rPr>
          <w:rFonts w:cs="Times New Roman"/>
          <w:szCs w:val="24"/>
        </w:rPr>
        <w:t xml:space="preserve"> </w:t>
      </w:r>
      <w:proofErr w:type="spellStart"/>
      <w:r w:rsidRPr="07051415">
        <w:rPr>
          <w:rFonts w:cs="Times New Roman"/>
          <w:szCs w:val="24"/>
        </w:rPr>
        <w:t>Sobre</w:t>
      </w:r>
      <w:proofErr w:type="spellEnd"/>
      <w:r w:rsidRPr="07051415">
        <w:rPr>
          <w:rFonts w:cs="Times New Roman"/>
          <w:szCs w:val="24"/>
        </w:rPr>
        <w:t xml:space="preserve"> </w:t>
      </w:r>
      <w:proofErr w:type="spellStart"/>
      <w:r w:rsidRPr="07051415">
        <w:rPr>
          <w:rFonts w:cs="Times New Roman"/>
          <w:szCs w:val="24"/>
        </w:rPr>
        <w:t>Nós</w:t>
      </w:r>
      <w:proofErr w:type="spellEnd"/>
      <w:r w:rsidRPr="07051415">
        <w:rPr>
          <w:rFonts w:cs="Times New Roman"/>
          <w:szCs w:val="24"/>
        </w:rPr>
        <w:t xml:space="preserve"> </w:t>
      </w:r>
      <w:proofErr w:type="spellStart"/>
      <w:r w:rsidRPr="07051415">
        <w:rPr>
          <w:rFonts w:cs="Times New Roman"/>
          <w:szCs w:val="24"/>
        </w:rPr>
        <w:t>tem</w:t>
      </w:r>
      <w:proofErr w:type="spellEnd"/>
      <w:r w:rsidRPr="07051415">
        <w:rPr>
          <w:rFonts w:cs="Times New Roman"/>
          <w:szCs w:val="24"/>
        </w:rPr>
        <w:t xml:space="preserve"> como objetivo apresentar o projeto PlayScore, explicando a finalidade da plataforma e o seu foco na divulgação, consulta e avaliação de videojogos.</w:t>
      </w:r>
    </w:p>
    <w:p w14:paraId="6AE5E63C" w14:textId="66ADA20E" w:rsidR="293BC865" w:rsidRDefault="293BC865" w:rsidP="07051415">
      <w:pPr>
        <w:spacing w:before="240" w:after="240"/>
      </w:pPr>
      <w:r w:rsidRPr="4C833EC5">
        <w:rPr>
          <w:rFonts w:cs="Times New Roman"/>
        </w:rPr>
        <w:t xml:space="preserve">Nesta </w:t>
      </w:r>
      <w:proofErr w:type="spellStart"/>
      <w:r w:rsidRPr="4C833EC5">
        <w:rPr>
          <w:rFonts w:cs="Times New Roman"/>
        </w:rPr>
        <w:t>página</w:t>
      </w:r>
      <w:proofErr w:type="spellEnd"/>
      <w:r w:rsidRPr="4C833EC5">
        <w:rPr>
          <w:rFonts w:cs="Times New Roman"/>
        </w:rPr>
        <w:t xml:space="preserve"> é </w:t>
      </w:r>
      <w:proofErr w:type="spellStart"/>
      <w:r w:rsidRPr="4C833EC5">
        <w:rPr>
          <w:rFonts w:cs="Times New Roman"/>
        </w:rPr>
        <w:t>apresentado</w:t>
      </w:r>
      <w:proofErr w:type="spellEnd"/>
      <w:r w:rsidRPr="4C833EC5">
        <w:rPr>
          <w:rFonts w:cs="Times New Roman"/>
        </w:rPr>
        <w:t xml:space="preserve"> o conceito do website, a sua ligação à comunidade gamer e </w:t>
      </w:r>
      <w:proofErr w:type="gramStart"/>
      <w:r w:rsidRPr="4C833EC5">
        <w:rPr>
          <w:rFonts w:cs="Times New Roman"/>
        </w:rPr>
        <w:t>a</w:t>
      </w:r>
      <w:proofErr w:type="gramEnd"/>
      <w:r w:rsidRPr="4C833EC5">
        <w:rPr>
          <w:rFonts w:cs="Times New Roman"/>
        </w:rPr>
        <w:t xml:space="preserve"> importância de disponibilizar informação organizada sobre diferentes jogos e franquias.</w:t>
      </w:r>
    </w:p>
    <w:p w14:paraId="03F38177" w14:textId="2DF66FB4" w:rsidR="293BC865" w:rsidRDefault="293BC865" w:rsidP="4C833EC5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1" w:name="_Toc233651106"/>
      <w:r w:rsidRPr="4C833EC5">
        <w:rPr>
          <w:lang w:val="pt-PT"/>
        </w:rPr>
        <w:t xml:space="preserve">Página </w:t>
      </w:r>
      <w:r w:rsidRPr="0324B473">
        <w:rPr>
          <w:lang w:val="pt-PT"/>
        </w:rPr>
        <w:t>contactos</w:t>
      </w:r>
      <w:bookmarkEnd w:id="51"/>
    </w:p>
    <w:p w14:paraId="6998033F" w14:textId="1AA6E56E" w:rsidR="293BC865" w:rsidRDefault="293BC865" w:rsidP="07051415">
      <w:pPr>
        <w:spacing w:before="240" w:after="240"/>
      </w:pPr>
      <w:r w:rsidRPr="0324B473">
        <w:rPr>
          <w:rFonts w:cs="Times New Roman"/>
        </w:rPr>
        <w:t xml:space="preserve">A </w:t>
      </w:r>
      <w:proofErr w:type="spellStart"/>
      <w:r w:rsidRPr="0324B473">
        <w:rPr>
          <w:rFonts w:cs="Times New Roman"/>
        </w:rPr>
        <w:t>página</w:t>
      </w:r>
      <w:proofErr w:type="spellEnd"/>
      <w:r w:rsidRPr="0324B473">
        <w:rPr>
          <w:rFonts w:cs="Times New Roman"/>
        </w:rPr>
        <w:t xml:space="preserve"> de </w:t>
      </w:r>
      <w:proofErr w:type="spellStart"/>
      <w:r w:rsidRPr="0324B473">
        <w:rPr>
          <w:rFonts w:cs="Times New Roman"/>
        </w:rPr>
        <w:t>Contactos</w:t>
      </w:r>
      <w:proofErr w:type="spellEnd"/>
      <w:r w:rsidRPr="0324B473">
        <w:rPr>
          <w:rFonts w:cs="Times New Roman"/>
        </w:rPr>
        <w:t xml:space="preserve"> </w:t>
      </w:r>
      <w:proofErr w:type="spellStart"/>
      <w:r w:rsidRPr="0324B473">
        <w:rPr>
          <w:rFonts w:cs="Times New Roman"/>
        </w:rPr>
        <w:t>disponibiliza</w:t>
      </w:r>
      <w:proofErr w:type="spellEnd"/>
      <w:r w:rsidRPr="0324B473">
        <w:rPr>
          <w:rFonts w:cs="Times New Roman"/>
        </w:rPr>
        <w:t xml:space="preserve"> um formulário que permite aos utilizadores entrar em contacto com </w:t>
      </w:r>
      <w:proofErr w:type="gramStart"/>
      <w:r w:rsidRPr="0324B473">
        <w:rPr>
          <w:rFonts w:cs="Times New Roman"/>
        </w:rPr>
        <w:t>a</w:t>
      </w:r>
      <w:proofErr w:type="gramEnd"/>
      <w:r w:rsidRPr="0324B473">
        <w:rPr>
          <w:rFonts w:cs="Times New Roman"/>
        </w:rPr>
        <w:t xml:space="preserve"> equipa responsável pelo website. Esta página facilita a comunicação, permitindo o envio de dúvidas, sugestões ou pedidos de apoio relacionados com a plataforma.</w:t>
      </w:r>
    </w:p>
    <w:p w14:paraId="77BA3BFD" w14:textId="7C223FA5" w:rsidR="293BC865" w:rsidRDefault="293BC865" w:rsidP="0324B473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2" w:name="_Toc233651107"/>
      <w:r w:rsidRPr="0324B473">
        <w:rPr>
          <w:lang w:val="pt-PT"/>
        </w:rPr>
        <w:t>Página faq</w:t>
      </w:r>
      <w:bookmarkEnd w:id="52"/>
    </w:p>
    <w:p w14:paraId="78C19DB9" w14:textId="2B808616" w:rsidR="293BC865" w:rsidRDefault="293BC865" w:rsidP="07051415">
      <w:pPr>
        <w:spacing w:before="240" w:after="240"/>
      </w:pPr>
      <w:r w:rsidRPr="0324B473">
        <w:rPr>
          <w:rFonts w:cs="Times New Roman"/>
        </w:rPr>
        <w:t xml:space="preserve">A </w:t>
      </w:r>
      <w:proofErr w:type="spellStart"/>
      <w:r w:rsidRPr="0324B473">
        <w:rPr>
          <w:rFonts w:cs="Times New Roman"/>
        </w:rPr>
        <w:t>página</w:t>
      </w:r>
      <w:proofErr w:type="spellEnd"/>
      <w:r w:rsidRPr="0324B473">
        <w:rPr>
          <w:rFonts w:cs="Times New Roman"/>
        </w:rPr>
        <w:t xml:space="preserve"> de FAQ </w:t>
      </w:r>
      <w:proofErr w:type="spellStart"/>
      <w:r w:rsidRPr="0324B473">
        <w:rPr>
          <w:rFonts w:cs="Times New Roman"/>
        </w:rPr>
        <w:t>reúne</w:t>
      </w:r>
      <w:proofErr w:type="spellEnd"/>
      <w:r w:rsidRPr="0324B473">
        <w:rPr>
          <w:rFonts w:cs="Times New Roman"/>
        </w:rPr>
        <w:t xml:space="preserve"> respostas às questões mais comuns colocadas pelos utilizadores. O seu objetivo é esclarecer dúvidas sobre o funcionamento do website, contas de utilizador, avaliações, favoritos e navegação geral na plataforma.</w:t>
      </w:r>
    </w:p>
    <w:p w14:paraId="15E4A16A" w14:textId="49CD8594" w:rsidR="0324B473" w:rsidRDefault="0324B473" w:rsidP="0324B473">
      <w:pPr>
        <w:spacing w:before="240" w:after="240"/>
        <w:rPr>
          <w:rFonts w:cs="Times New Roman"/>
        </w:rPr>
      </w:pPr>
    </w:p>
    <w:p w14:paraId="11922AF3" w14:textId="683C4EAB" w:rsidR="293BC865" w:rsidRDefault="293BC865" w:rsidP="0324B473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3" w:name="_Toc233651108"/>
      <w:r w:rsidRPr="0324B473">
        <w:rPr>
          <w:lang w:val="pt-PT"/>
        </w:rPr>
        <w:lastRenderedPageBreak/>
        <w:t>Página catálogo</w:t>
      </w:r>
      <w:bookmarkEnd w:id="53"/>
    </w:p>
    <w:p w14:paraId="7C231749" w14:textId="2C328B22" w:rsidR="293BC865" w:rsidRDefault="293BC865" w:rsidP="07051415">
      <w:pPr>
        <w:spacing w:before="240" w:after="240"/>
      </w:pPr>
      <w:r w:rsidRPr="0324B473">
        <w:rPr>
          <w:rFonts w:cs="Times New Roman"/>
        </w:rPr>
        <w:t xml:space="preserve">A </w:t>
      </w:r>
      <w:proofErr w:type="spellStart"/>
      <w:r w:rsidRPr="0324B473">
        <w:rPr>
          <w:rFonts w:cs="Times New Roman"/>
        </w:rPr>
        <w:t>página</w:t>
      </w:r>
      <w:proofErr w:type="spellEnd"/>
      <w:r w:rsidRPr="0324B473">
        <w:rPr>
          <w:rFonts w:cs="Times New Roman"/>
        </w:rPr>
        <w:t xml:space="preserve"> de </w:t>
      </w:r>
      <w:proofErr w:type="spellStart"/>
      <w:r w:rsidRPr="0324B473">
        <w:rPr>
          <w:rFonts w:cs="Times New Roman"/>
        </w:rPr>
        <w:t>Catálogo</w:t>
      </w:r>
      <w:proofErr w:type="spellEnd"/>
      <w:r w:rsidRPr="0324B473">
        <w:rPr>
          <w:rFonts w:cs="Times New Roman"/>
        </w:rPr>
        <w:t xml:space="preserve"> </w:t>
      </w:r>
      <w:proofErr w:type="spellStart"/>
      <w:r w:rsidRPr="0324B473">
        <w:rPr>
          <w:rFonts w:cs="Times New Roman"/>
        </w:rPr>
        <w:t>apresenta</w:t>
      </w:r>
      <w:proofErr w:type="spellEnd"/>
      <w:r w:rsidRPr="0324B473">
        <w:rPr>
          <w:rFonts w:cs="Times New Roman"/>
        </w:rPr>
        <w:t xml:space="preserve"> a lista de jogos disponíveis no PlayScore. Esta página permite aos utilizadores consultar vários títulos de forma organizada, acedendo rapidamente às páginas individuais de cada jogo.</w:t>
      </w:r>
    </w:p>
    <w:p w14:paraId="69D3A63D" w14:textId="798D0369" w:rsidR="293BC865" w:rsidRDefault="293BC865" w:rsidP="0324B473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4" w:name="_Toc233651109"/>
      <w:r w:rsidRPr="0324B473">
        <w:rPr>
          <w:lang w:val="pt-PT"/>
        </w:rPr>
        <w:t xml:space="preserve">Página </w:t>
      </w:r>
      <w:r w:rsidRPr="0324B473">
        <w:rPr>
          <w:lang w:val="pt-PT"/>
        </w:rPr>
        <w:t>perfil</w:t>
      </w:r>
      <w:r w:rsidRPr="0324B473">
        <w:rPr>
          <w:lang w:val="pt-PT"/>
        </w:rPr>
        <w:t xml:space="preserve"> de </w:t>
      </w:r>
      <w:r w:rsidRPr="0324B473">
        <w:rPr>
          <w:lang w:val="pt-PT"/>
        </w:rPr>
        <w:t>jogo</w:t>
      </w:r>
      <w:bookmarkEnd w:id="54"/>
    </w:p>
    <w:p w14:paraId="084749B5" w14:textId="589A05C2" w:rsidR="293BC865" w:rsidRDefault="293BC865" w:rsidP="07051415">
      <w:pPr>
        <w:spacing w:before="240" w:after="240"/>
      </w:pPr>
      <w:r w:rsidRPr="07051415">
        <w:rPr>
          <w:rFonts w:cs="Times New Roman"/>
          <w:szCs w:val="24"/>
        </w:rPr>
        <w:t xml:space="preserve">A </w:t>
      </w:r>
      <w:proofErr w:type="spellStart"/>
      <w:r w:rsidRPr="07051415">
        <w:rPr>
          <w:rFonts w:cs="Times New Roman"/>
          <w:szCs w:val="24"/>
        </w:rPr>
        <w:t>página</w:t>
      </w:r>
      <w:proofErr w:type="spellEnd"/>
      <w:r w:rsidRPr="07051415">
        <w:rPr>
          <w:rFonts w:cs="Times New Roman"/>
          <w:szCs w:val="24"/>
        </w:rPr>
        <w:t xml:space="preserve"> de </w:t>
      </w:r>
      <w:proofErr w:type="spellStart"/>
      <w:r w:rsidRPr="07051415">
        <w:rPr>
          <w:rFonts w:cs="Times New Roman"/>
          <w:szCs w:val="24"/>
        </w:rPr>
        <w:t>Perfil</w:t>
      </w:r>
      <w:proofErr w:type="spellEnd"/>
      <w:r w:rsidRPr="07051415">
        <w:rPr>
          <w:rFonts w:cs="Times New Roman"/>
          <w:szCs w:val="24"/>
        </w:rPr>
        <w:t xml:space="preserve"> de Jogo apresenta informação detalhada sobre cada título, como imagem, descrição, data de lançamento, classificação e número de votos. Esta página permite ao utilizador conhecer melhor cada jogo antes de o avaliar ou adicionar aos favoritos.</w:t>
      </w:r>
    </w:p>
    <w:p w14:paraId="736E7D5B" w14:textId="7F786FB0" w:rsidR="0324B473" w:rsidRDefault="293BC865" w:rsidP="675CFCD9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5" w:name="_Toc233651110"/>
      <w:r w:rsidRPr="3ED08CD5">
        <w:rPr>
          <w:lang w:val="pt-PT"/>
        </w:rPr>
        <w:t xml:space="preserve">Página </w:t>
      </w:r>
      <w:r w:rsidRPr="13AB0F72">
        <w:rPr>
          <w:lang w:val="pt-PT"/>
        </w:rPr>
        <w:t>favoritos</w:t>
      </w:r>
      <w:bookmarkEnd w:id="55"/>
    </w:p>
    <w:p w14:paraId="1215A42A" w14:textId="472076B6" w:rsidR="293BC865" w:rsidRDefault="293BC865" w:rsidP="07051415">
      <w:pPr>
        <w:spacing w:before="240" w:after="240"/>
      </w:pPr>
      <w:r w:rsidRPr="13AB0F72">
        <w:rPr>
          <w:rFonts w:cs="Times New Roman"/>
        </w:rPr>
        <w:t xml:space="preserve">A </w:t>
      </w:r>
      <w:proofErr w:type="spellStart"/>
      <w:r w:rsidRPr="13AB0F72">
        <w:rPr>
          <w:rFonts w:cs="Times New Roman"/>
        </w:rPr>
        <w:t>página</w:t>
      </w:r>
      <w:proofErr w:type="spellEnd"/>
      <w:r w:rsidRPr="13AB0F72">
        <w:rPr>
          <w:rFonts w:cs="Times New Roman"/>
        </w:rPr>
        <w:t xml:space="preserve"> de </w:t>
      </w:r>
      <w:proofErr w:type="spellStart"/>
      <w:r w:rsidRPr="13AB0F72">
        <w:rPr>
          <w:rFonts w:cs="Times New Roman"/>
        </w:rPr>
        <w:t>Favoritos</w:t>
      </w:r>
      <w:proofErr w:type="spellEnd"/>
      <w:r w:rsidRPr="13AB0F72">
        <w:rPr>
          <w:rFonts w:cs="Times New Roman"/>
        </w:rPr>
        <w:t xml:space="preserve"> </w:t>
      </w:r>
      <w:proofErr w:type="spellStart"/>
      <w:r w:rsidRPr="13AB0F72">
        <w:rPr>
          <w:rFonts w:cs="Times New Roman"/>
        </w:rPr>
        <w:t>permite</w:t>
      </w:r>
      <w:proofErr w:type="spellEnd"/>
      <w:r w:rsidRPr="13AB0F72">
        <w:rPr>
          <w:rFonts w:cs="Times New Roman"/>
        </w:rPr>
        <w:t xml:space="preserve"> aos utilizadores guardar os jogos que mais lhes interessam. Desta forma, cada utilizador pode criar uma lista personalizada e aceder rapidamente aos seus títulos preferidos.</w:t>
      </w:r>
    </w:p>
    <w:p w14:paraId="4F0934CB" w14:textId="45D152FD" w:rsidR="293BC865" w:rsidRDefault="293BC865" w:rsidP="13AB0F72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6" w:name="_Toc233651111"/>
      <w:r w:rsidRPr="4CB01B12">
        <w:rPr>
          <w:lang w:val="pt-PT"/>
        </w:rPr>
        <w:t>Página franquia de jogos</w:t>
      </w:r>
      <w:bookmarkEnd w:id="56"/>
    </w:p>
    <w:p w14:paraId="5E868D8D" w14:textId="1B7C609E" w:rsidR="293BC865" w:rsidRDefault="293BC865" w:rsidP="07051415">
      <w:pPr>
        <w:spacing w:before="240" w:after="240"/>
      </w:pPr>
      <w:r w:rsidRPr="7DA7CAF3">
        <w:rPr>
          <w:rFonts w:cs="Times New Roman"/>
        </w:rPr>
        <w:t xml:space="preserve">A </w:t>
      </w:r>
      <w:proofErr w:type="spellStart"/>
      <w:r w:rsidRPr="7DA7CAF3">
        <w:rPr>
          <w:rFonts w:cs="Times New Roman"/>
        </w:rPr>
        <w:t>página</w:t>
      </w:r>
      <w:proofErr w:type="spellEnd"/>
      <w:r w:rsidRPr="7DA7CAF3">
        <w:rPr>
          <w:rFonts w:cs="Times New Roman"/>
        </w:rPr>
        <w:t xml:space="preserve"> de </w:t>
      </w:r>
      <w:proofErr w:type="spellStart"/>
      <w:r w:rsidRPr="7DA7CAF3">
        <w:rPr>
          <w:rFonts w:cs="Times New Roman"/>
        </w:rPr>
        <w:t>Franquia</w:t>
      </w:r>
      <w:proofErr w:type="spellEnd"/>
      <w:r w:rsidRPr="7DA7CAF3">
        <w:rPr>
          <w:rFonts w:cs="Times New Roman"/>
        </w:rPr>
        <w:t xml:space="preserve"> de Jogos organiza os jogos pertencentes à mesma série ou universo. Esta página permite consultar os títulos de uma franquia de forma mais clara, mostrando informações como número de jogos, anos de lançamento e respetivas classificações.</w:t>
      </w:r>
    </w:p>
    <w:p w14:paraId="7EDED3AE" w14:textId="4A3B1052" w:rsidR="292BA9AE" w:rsidRDefault="292BA9AE" w:rsidP="7DA7CAF3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7" w:name="_Toc233651112"/>
      <w:r w:rsidRPr="7DA7CAF3">
        <w:rPr>
          <w:lang w:val="pt-PT"/>
        </w:rPr>
        <w:t>Página jogo do ano</w:t>
      </w:r>
      <w:bookmarkEnd w:id="57"/>
    </w:p>
    <w:p w14:paraId="12F9A0D0" w14:textId="6D02F84D" w:rsidR="293BC865" w:rsidRDefault="293BC865" w:rsidP="07051415">
      <w:pPr>
        <w:spacing w:before="240" w:after="240"/>
      </w:pPr>
      <w:r w:rsidRPr="688D0DC0">
        <w:rPr>
          <w:rFonts w:cs="Times New Roman"/>
        </w:rPr>
        <w:t xml:space="preserve">A </w:t>
      </w:r>
      <w:proofErr w:type="spellStart"/>
      <w:r w:rsidRPr="688D0DC0">
        <w:rPr>
          <w:rFonts w:cs="Times New Roman"/>
        </w:rPr>
        <w:t>página</w:t>
      </w:r>
      <w:proofErr w:type="spellEnd"/>
      <w:r w:rsidRPr="688D0DC0">
        <w:rPr>
          <w:rFonts w:cs="Times New Roman"/>
        </w:rPr>
        <w:t xml:space="preserve"> Jogo do Ano destaca jogos associados à categoria de maior reconhecimento dentro da plataforma. Esta secção permite apresentar títulos relevantes e dar maior destaque aos jogos mais importantes ou melhor avaliados.</w:t>
      </w:r>
    </w:p>
    <w:p w14:paraId="6A1185FA" w14:textId="7A7F77EB" w:rsidR="0576B85E" w:rsidRDefault="0576B85E" w:rsidP="688D0DC0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8" w:name="_Toc233651113"/>
      <w:r w:rsidRPr="688D0DC0">
        <w:rPr>
          <w:lang w:val="pt-PT"/>
        </w:rPr>
        <w:t>Página lançamentos</w:t>
      </w:r>
      <w:bookmarkEnd w:id="58"/>
    </w:p>
    <w:p w14:paraId="5C844CDD" w14:textId="598BD8AC" w:rsidR="293BC865" w:rsidRDefault="293BC865" w:rsidP="07051415">
      <w:pPr>
        <w:spacing w:before="240" w:after="240"/>
      </w:pPr>
      <w:r w:rsidRPr="688D0DC0">
        <w:rPr>
          <w:rFonts w:cs="Times New Roman"/>
        </w:rPr>
        <w:t xml:space="preserve">A </w:t>
      </w:r>
      <w:proofErr w:type="spellStart"/>
      <w:r w:rsidRPr="688D0DC0">
        <w:rPr>
          <w:rFonts w:cs="Times New Roman"/>
        </w:rPr>
        <w:t>página</w:t>
      </w:r>
      <w:proofErr w:type="spellEnd"/>
      <w:r w:rsidRPr="688D0DC0">
        <w:rPr>
          <w:rFonts w:cs="Times New Roman"/>
        </w:rPr>
        <w:t xml:space="preserve"> de </w:t>
      </w:r>
      <w:proofErr w:type="spellStart"/>
      <w:r w:rsidRPr="688D0DC0">
        <w:rPr>
          <w:rFonts w:cs="Times New Roman"/>
        </w:rPr>
        <w:t>Lançamentos</w:t>
      </w:r>
      <w:proofErr w:type="spellEnd"/>
      <w:r w:rsidRPr="688D0DC0">
        <w:rPr>
          <w:rFonts w:cs="Times New Roman"/>
        </w:rPr>
        <w:t xml:space="preserve"> </w:t>
      </w:r>
      <w:proofErr w:type="spellStart"/>
      <w:r w:rsidRPr="688D0DC0">
        <w:rPr>
          <w:rFonts w:cs="Times New Roman"/>
        </w:rPr>
        <w:t>apresenta</w:t>
      </w:r>
      <w:proofErr w:type="spellEnd"/>
      <w:r w:rsidRPr="688D0DC0">
        <w:rPr>
          <w:rFonts w:cs="Times New Roman"/>
        </w:rPr>
        <w:t xml:space="preserve"> jogos recentes ou futuros lançamentos. O seu objetivo é manter os utilizadores informados sobre novidades no mundo dos videojogos, facilitando a consulta de novos títulos.</w:t>
      </w:r>
    </w:p>
    <w:p w14:paraId="6E7D374D" w14:textId="550980D1" w:rsidR="688D0DC0" w:rsidRDefault="688D0DC0" w:rsidP="688D0DC0">
      <w:pPr>
        <w:spacing w:before="240" w:after="240"/>
        <w:rPr>
          <w:rFonts w:cs="Times New Roman"/>
        </w:rPr>
      </w:pPr>
    </w:p>
    <w:p w14:paraId="7DA16B23" w14:textId="04BBA68C" w:rsidR="6003F143" w:rsidRDefault="6003F143" w:rsidP="6F680E8C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59" w:name="_Toc233651114"/>
      <w:r w:rsidRPr="6F680E8C">
        <w:rPr>
          <w:lang w:val="pt-PT"/>
        </w:rPr>
        <w:lastRenderedPageBreak/>
        <w:t>Página perfil de utilizador</w:t>
      </w:r>
      <w:bookmarkEnd w:id="59"/>
    </w:p>
    <w:p w14:paraId="1AC1BA54" w14:textId="2A326A40" w:rsidR="293BC865" w:rsidRDefault="293BC865" w:rsidP="07051415">
      <w:pPr>
        <w:spacing w:before="240" w:after="240"/>
      </w:pPr>
      <w:r w:rsidRPr="34E90023">
        <w:rPr>
          <w:rFonts w:cs="Times New Roman"/>
        </w:rPr>
        <w:t xml:space="preserve">A </w:t>
      </w:r>
      <w:proofErr w:type="spellStart"/>
      <w:r w:rsidRPr="34E90023">
        <w:rPr>
          <w:rFonts w:cs="Times New Roman"/>
        </w:rPr>
        <w:t>página</w:t>
      </w:r>
      <w:proofErr w:type="spellEnd"/>
      <w:r w:rsidRPr="34E90023">
        <w:rPr>
          <w:rFonts w:cs="Times New Roman"/>
        </w:rPr>
        <w:t xml:space="preserve"> de </w:t>
      </w:r>
      <w:proofErr w:type="spellStart"/>
      <w:r w:rsidRPr="34E90023">
        <w:rPr>
          <w:rFonts w:cs="Times New Roman"/>
        </w:rPr>
        <w:t>Perfil</w:t>
      </w:r>
      <w:proofErr w:type="spellEnd"/>
      <w:r w:rsidRPr="34E90023">
        <w:rPr>
          <w:rFonts w:cs="Times New Roman"/>
        </w:rPr>
        <w:t xml:space="preserve"> de Utilizador permite aos utilizadores consultar informações da sua conta e acompanhar a sua atividade dentro da plataforma. Esta página contribui para uma experiência mais personalizada no website.</w:t>
      </w:r>
    </w:p>
    <w:p w14:paraId="433B8307" w14:textId="0FF63F59" w:rsidR="0DA3BFB4" w:rsidRDefault="0DA3BFB4" w:rsidP="34E90023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60" w:name="_Toc233651115"/>
      <w:r w:rsidRPr="34E90023">
        <w:rPr>
          <w:lang w:val="pt-PT"/>
        </w:rPr>
        <w:t>Página regras de comunidade</w:t>
      </w:r>
      <w:bookmarkEnd w:id="60"/>
    </w:p>
    <w:p w14:paraId="0C3A9663" w14:textId="5B56DE33" w:rsidR="293BC865" w:rsidRDefault="293BC865" w:rsidP="07051415">
      <w:pPr>
        <w:spacing w:before="240" w:after="240"/>
      </w:pPr>
      <w:r w:rsidRPr="4EE03C74">
        <w:rPr>
          <w:rFonts w:cs="Times New Roman"/>
        </w:rPr>
        <w:t xml:space="preserve">A </w:t>
      </w:r>
      <w:proofErr w:type="spellStart"/>
      <w:r w:rsidRPr="4EE03C74">
        <w:rPr>
          <w:rFonts w:cs="Times New Roman"/>
        </w:rPr>
        <w:t>página</w:t>
      </w:r>
      <w:proofErr w:type="spellEnd"/>
      <w:r w:rsidRPr="4EE03C74">
        <w:rPr>
          <w:rFonts w:cs="Times New Roman"/>
        </w:rPr>
        <w:t xml:space="preserve"> de </w:t>
      </w:r>
      <w:proofErr w:type="spellStart"/>
      <w:r w:rsidRPr="4EE03C74">
        <w:rPr>
          <w:rFonts w:cs="Times New Roman"/>
        </w:rPr>
        <w:t>Regras</w:t>
      </w:r>
      <w:proofErr w:type="spellEnd"/>
      <w:r w:rsidRPr="4EE03C74">
        <w:rPr>
          <w:rFonts w:cs="Times New Roman"/>
        </w:rPr>
        <w:t xml:space="preserve"> da Comunidade apresenta as normas de utilização do PlayScore. Esta página tem como objetivo promover um ambiente respeitoso, organizado e adequado à participação dos utilizadores.</w:t>
      </w:r>
    </w:p>
    <w:p w14:paraId="639170B5" w14:textId="058A8240" w:rsidR="315E50B0" w:rsidRDefault="315E50B0" w:rsidP="4EE03C74">
      <w:pPr>
        <w:pStyle w:val="Ttulo2"/>
        <w:numPr>
          <w:ilvl w:val="0"/>
          <w:numId w:val="0"/>
        </w:numPr>
        <w:jc w:val="left"/>
        <w:rPr>
          <w:lang w:val="pt-PT"/>
        </w:rPr>
      </w:pPr>
      <w:bookmarkStart w:id="61" w:name="_Toc233651116"/>
      <w:r w:rsidRPr="4EE03C74">
        <w:rPr>
          <w:lang w:val="pt-PT"/>
        </w:rPr>
        <w:t xml:space="preserve">PáGINA Política de </w:t>
      </w:r>
      <w:r w:rsidRPr="46805424">
        <w:rPr>
          <w:lang w:val="pt-PT"/>
        </w:rPr>
        <w:t>privacidade</w:t>
      </w:r>
      <w:bookmarkEnd w:id="61"/>
    </w:p>
    <w:p w14:paraId="6320D0EF" w14:textId="13A9CDD0" w:rsidR="293BC865" w:rsidRDefault="293BC865" w:rsidP="07051415">
      <w:pPr>
        <w:spacing w:before="240" w:after="240"/>
      </w:pPr>
      <w:r w:rsidRPr="07051415">
        <w:rPr>
          <w:rFonts w:cs="Times New Roman"/>
          <w:szCs w:val="24"/>
        </w:rPr>
        <w:t xml:space="preserve">A </w:t>
      </w:r>
      <w:proofErr w:type="spellStart"/>
      <w:r w:rsidRPr="07051415">
        <w:rPr>
          <w:rFonts w:cs="Times New Roman"/>
          <w:szCs w:val="24"/>
        </w:rPr>
        <w:t>página</w:t>
      </w:r>
      <w:proofErr w:type="spellEnd"/>
      <w:r w:rsidRPr="07051415">
        <w:rPr>
          <w:rFonts w:cs="Times New Roman"/>
          <w:szCs w:val="24"/>
        </w:rPr>
        <w:t xml:space="preserve"> de Política de Privacidade explica como os dados dos utilizadores são recolhidos, utilizados e protegidos. Esta página garante maior transparência e reforça a confiança dos utilizadores na plataforma.</w:t>
      </w:r>
    </w:p>
    <w:p w14:paraId="78C459C9" w14:textId="31C7FA25" w:rsidR="07051415" w:rsidRDefault="07051415" w:rsidP="07051415">
      <w:pPr>
        <w:spacing w:line="240" w:lineRule="auto"/>
        <w:rPr>
          <w:lang w:eastAsia="pt-PT"/>
        </w:rPr>
      </w:pPr>
    </w:p>
    <w:p w14:paraId="46A1BD19" w14:textId="683EE1FE" w:rsidR="00085EC0" w:rsidRDefault="004E7E8E" w:rsidP="00085EC0">
      <w:pPr>
        <w:pStyle w:val="Ttulo1"/>
      </w:pPr>
      <w:bookmarkStart w:id="62" w:name="_Toc233651117"/>
      <w:proofErr w:type="spellStart"/>
      <w:r>
        <w:lastRenderedPageBreak/>
        <w:t>Fl</w:t>
      </w:r>
      <w:r>
        <w:t>y</w:t>
      </w:r>
      <w:r>
        <w:t>ers</w:t>
      </w:r>
      <w:bookmarkEnd w:id="62"/>
      <w:proofErr w:type="spellEnd"/>
    </w:p>
    <w:p w14:paraId="2018EE3B" w14:textId="6342FD40" w:rsidR="46805424" w:rsidRDefault="46805424" w:rsidP="46805424">
      <w:pPr>
        <w:spacing w:line="240" w:lineRule="auto"/>
        <w:jc w:val="left"/>
        <w:rPr>
          <w:b/>
          <w:sz w:val="28"/>
          <w:szCs w:val="28"/>
        </w:rPr>
      </w:pPr>
    </w:p>
    <w:p w14:paraId="2EF7E7A9" w14:textId="4E6E60F7" w:rsidR="00361DD2" w:rsidRDefault="17053BE6">
      <w:pPr>
        <w:spacing w:line="240" w:lineRule="auto"/>
        <w:jc w:val="left"/>
      </w:pPr>
      <w:r w:rsidRPr="3E4541BD">
        <w:rPr>
          <w:b/>
          <w:bCs/>
          <w:sz w:val="28"/>
          <w:szCs w:val="28"/>
        </w:rPr>
        <w:t>João Mendes:</w:t>
      </w:r>
    </w:p>
    <w:p w14:paraId="1D05BB2F" w14:textId="460DB54C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723198BC" w14:textId="5AE6468B" w:rsidR="5A0C7B54" w:rsidRDefault="00C338DD" w:rsidP="5A0C7B54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F2D2507" wp14:editId="3130A1B7">
                <wp:simplePos x="0" y="0"/>
                <wp:positionH relativeFrom="column">
                  <wp:posOffset>1533525</wp:posOffset>
                </wp:positionH>
                <wp:positionV relativeFrom="paragraph">
                  <wp:posOffset>3418840</wp:posOffset>
                </wp:positionV>
                <wp:extent cx="2242820" cy="635"/>
                <wp:effectExtent l="0" t="0" r="0" b="0"/>
                <wp:wrapNone/>
                <wp:docPr id="4111905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D33D5E" w14:textId="73A7058B" w:rsidR="00C338DD" w:rsidRPr="00E5480E" w:rsidRDefault="00C338DD" w:rsidP="00C338D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3" w:name="_Toc233651131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gramStart"/>
                            <w:r>
                              <w:t>Flyer(</w:t>
                            </w:r>
                            <w:proofErr w:type="gramEnd"/>
                            <w:r>
                              <w:t>João Mendes)</w:t>
                            </w:r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D2507" id="_x0000_s1035" type="#_x0000_t202" style="position:absolute;margin-left:120.75pt;margin-top:269.2pt;width:176.6pt;height:.05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" stroked="f">
                <v:textbox style="mso-fit-shape-to-text:t" inset="0,0,0,0">
                  <w:txbxContent>
                    <w:p w14:paraId="78D33D5E" w14:textId="73A7058B" w:rsidR="00C338DD" w:rsidRPr="00E5480E" w:rsidRDefault="00C338DD" w:rsidP="00C338DD">
                      <w:pPr>
                        <w:pStyle w:val="Legenda"/>
                        <w:rPr>
                          <w:noProof/>
                        </w:rPr>
                      </w:pPr>
                      <w:bookmarkStart w:id="64" w:name="_Toc233651131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proofErr w:type="gramStart"/>
                      <w:r>
                        <w:t>Flyer(</w:t>
                      </w:r>
                      <w:proofErr w:type="gramEnd"/>
                      <w:r>
                        <w:t>João Mendes)</w:t>
                      </w:r>
                      <w:bookmarkEnd w:id="64"/>
                    </w:p>
                  </w:txbxContent>
                </v:textbox>
              </v:shape>
            </w:pict>
          </mc:Fallback>
        </mc:AlternateContent>
      </w:r>
      <w:r w:rsidR="06D10A2A">
        <w:rPr>
          <w:noProof/>
        </w:rPr>
        <w:drawing>
          <wp:anchor distT="0" distB="0" distL="114300" distR="114300" simplePos="0" relativeHeight="251658256" behindDoc="0" locked="0" layoutInCell="1" allowOverlap="1" wp14:anchorId="2317218D" wp14:editId="15421423">
            <wp:simplePos x="0" y="0"/>
            <wp:positionH relativeFrom="column">
              <wp:posOffset>1533525</wp:posOffset>
            </wp:positionH>
            <wp:positionV relativeFrom="paragraph">
              <wp:posOffset>190500</wp:posOffset>
            </wp:positionV>
            <wp:extent cx="2243199" cy="3171805"/>
            <wp:effectExtent l="0" t="0" r="0" b="0"/>
            <wp:wrapNone/>
            <wp:docPr id="319558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58968" name="Picture 3195589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99" cy="317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43A2D" w14:textId="539C6704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0EB2F860" w14:textId="2043E61C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6A3C0DFE" w14:textId="15565D0A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2313FF19" w14:textId="073217D2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110DDDBD" w14:textId="1A096380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2028297E" w14:textId="3865B58C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71BCCE27" w14:textId="468C5D03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598847DC" w14:textId="6C8777F0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621A3A1F" w14:textId="24B043A9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367E1653" w14:textId="466372CD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0DEB1F81" w14:textId="1FA82D21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1A712BEA" w14:textId="732C1E41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206CA8F5" w14:textId="47C0CDE7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58EFAAE1" w14:textId="50FE6369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6EAD5573" w14:textId="684E71C2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18CACFCC" w14:textId="10AA40FD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7C3CE625" w14:textId="6B91B8FF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792EEADB" w14:textId="5F377803" w:rsidR="5A0C7B54" w:rsidRDefault="5A0C7B54" w:rsidP="5A0C7B54">
      <w:pPr>
        <w:spacing w:line="240" w:lineRule="auto"/>
        <w:jc w:val="left"/>
        <w:rPr>
          <w:b/>
          <w:bCs/>
          <w:sz w:val="28"/>
          <w:szCs w:val="28"/>
        </w:rPr>
      </w:pPr>
    </w:p>
    <w:p w14:paraId="2ADFE6F1" w14:textId="2ECE26F4" w:rsidR="751F9573" w:rsidRDefault="751F9573" w:rsidP="5A0C7B54">
      <w:pPr>
        <w:spacing w:line="240" w:lineRule="auto"/>
        <w:jc w:val="left"/>
      </w:pPr>
      <w:r w:rsidRPr="5A0C7B54">
        <w:rPr>
          <w:b/>
          <w:bCs/>
          <w:sz w:val="28"/>
          <w:szCs w:val="28"/>
        </w:rPr>
        <w:t>João Santos</w:t>
      </w:r>
      <w:r w:rsidRPr="5A0C7B54">
        <w:rPr>
          <w:b/>
          <w:bCs/>
          <w:sz w:val="28"/>
          <w:szCs w:val="28"/>
        </w:rPr>
        <w:t>:</w:t>
      </w:r>
    </w:p>
    <w:p w14:paraId="638D4225" w14:textId="4AB0BED2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6D891E5" w14:textId="2506463F" w:rsidR="2F80F08C" w:rsidRDefault="00C338DD" w:rsidP="2F80F08C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87B9B25" wp14:editId="75C1F5C1">
            <wp:simplePos x="0" y="0"/>
            <wp:positionH relativeFrom="column">
              <wp:posOffset>1572639</wp:posOffset>
            </wp:positionH>
            <wp:positionV relativeFrom="paragraph">
              <wp:posOffset>67681</wp:posOffset>
            </wp:positionV>
            <wp:extent cx="2199465" cy="3102230"/>
            <wp:effectExtent l="0" t="0" r="0" b="0"/>
            <wp:wrapNone/>
            <wp:docPr id="643124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4093" name="Picture 6431240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465" cy="310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AC6DA" w14:textId="785B3E2B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6D5DEA87" w14:textId="55092928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11B1746B" w14:textId="66AB61DE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68E03800" w14:textId="4F7A8B5F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42CEA9B8" w14:textId="17A7950E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4651005C" w14:textId="32D2893B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4F5525FA" w14:textId="4D890C0D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7C0B475E" w14:textId="768AE526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56B94594" w14:textId="61C1700C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670AF92D" w14:textId="66BF0236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768CD78E" w14:textId="1B3306C4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0F5A8B1B" w14:textId="6B21CBA7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2E70D0EA" w14:textId="08344752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2952B87C" w14:textId="3B8CF0B4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6576881" w14:textId="35B9357C" w:rsidR="2F80F08C" w:rsidRDefault="00C338DD" w:rsidP="2F80F08C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703CCF1" wp14:editId="56F44547">
                <wp:simplePos x="0" y="0"/>
                <wp:positionH relativeFrom="column">
                  <wp:posOffset>1567815</wp:posOffset>
                </wp:positionH>
                <wp:positionV relativeFrom="paragraph">
                  <wp:posOffset>179202</wp:posOffset>
                </wp:positionV>
                <wp:extent cx="2199005" cy="190006"/>
                <wp:effectExtent l="0" t="0" r="0" b="635"/>
                <wp:wrapNone/>
                <wp:docPr id="20628464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005" cy="19000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FC0FD" w14:textId="16FA304B" w:rsidR="00C338DD" w:rsidRPr="00207928" w:rsidRDefault="00C338DD" w:rsidP="00C338D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5" w:name="_Toc233651132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 w:rsidRPr="00692201">
                              <w:t xml:space="preserve"> - </w:t>
                            </w:r>
                            <w:proofErr w:type="gramStart"/>
                            <w:r w:rsidRPr="00692201">
                              <w:t>Flyer(</w:t>
                            </w:r>
                            <w:proofErr w:type="gramEnd"/>
                            <w:r w:rsidRPr="00692201">
                              <w:t xml:space="preserve">João </w:t>
                            </w:r>
                            <w:r>
                              <w:t>Santos</w:t>
                            </w:r>
                            <w:r w:rsidRPr="00692201">
                              <w:t>)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3CCF1" id="_x0000_s1036" type="#_x0000_t202" style="position:absolute;margin-left:123.45pt;margin-top:14.1pt;width:173.15pt;height:14.95pt;z-index:-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" stroked="f">
                <v:textbox inset="0,0,0,0">
                  <w:txbxContent>
                    <w:p w14:paraId="1F0FC0FD" w14:textId="16FA304B" w:rsidR="00C338DD" w:rsidRPr="00207928" w:rsidRDefault="00C338DD" w:rsidP="00C338DD">
                      <w:pPr>
                        <w:pStyle w:val="Legenda"/>
                        <w:rPr>
                          <w:noProof/>
                        </w:rPr>
                      </w:pPr>
                      <w:bookmarkStart w:id="66" w:name="_Toc233651132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 w:rsidRPr="00692201">
                        <w:t xml:space="preserve"> - </w:t>
                      </w:r>
                      <w:proofErr w:type="gramStart"/>
                      <w:r w:rsidRPr="00692201">
                        <w:t>Flyer(</w:t>
                      </w:r>
                      <w:proofErr w:type="gramEnd"/>
                      <w:r w:rsidRPr="00692201">
                        <w:t xml:space="preserve">João </w:t>
                      </w:r>
                      <w:r>
                        <w:t>Santos</w:t>
                      </w:r>
                      <w:r w:rsidRPr="00692201">
                        <w:t>)</w:t>
                      </w:r>
                      <w:bookmarkEnd w:id="66"/>
                    </w:p>
                  </w:txbxContent>
                </v:textbox>
              </v:shape>
            </w:pict>
          </mc:Fallback>
        </mc:AlternateContent>
      </w:r>
    </w:p>
    <w:p w14:paraId="16FF80CD" w14:textId="175E8208" w:rsidR="2F80F08C" w:rsidRDefault="2F80F08C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5F89DACE" w14:textId="1C82F37C" w:rsidR="1A91AFF1" w:rsidRDefault="1A91AFF1" w:rsidP="2F80F08C">
      <w:pPr>
        <w:spacing w:line="240" w:lineRule="auto"/>
        <w:jc w:val="left"/>
      </w:pPr>
      <w:r w:rsidRPr="2F80F08C">
        <w:rPr>
          <w:b/>
          <w:bCs/>
          <w:sz w:val="28"/>
          <w:szCs w:val="28"/>
        </w:rPr>
        <w:t>Rodrigo Ramos:</w:t>
      </w:r>
    </w:p>
    <w:p w14:paraId="1F97DBEA" w14:textId="60B0458E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58AD4AB7" w14:textId="732E983C" w:rsidR="2F80F08C" w:rsidRDefault="00C338DD" w:rsidP="2F80F08C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5D931AF3" wp14:editId="2E0C10A4">
                <wp:simplePos x="0" y="0"/>
                <wp:positionH relativeFrom="column">
                  <wp:posOffset>1524000</wp:posOffset>
                </wp:positionH>
                <wp:positionV relativeFrom="paragraph">
                  <wp:posOffset>3355340</wp:posOffset>
                </wp:positionV>
                <wp:extent cx="2204720" cy="635"/>
                <wp:effectExtent l="0" t="0" r="0" b="0"/>
                <wp:wrapNone/>
                <wp:docPr id="4951647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061A5F" w14:textId="29ED0FC9" w:rsidR="00C338DD" w:rsidRPr="008B5E1B" w:rsidRDefault="00C338DD" w:rsidP="00C338D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7" w:name="_Toc233651133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 w:rsidRPr="006108B5">
                              <w:t xml:space="preserve"> - </w:t>
                            </w:r>
                            <w:proofErr w:type="gramStart"/>
                            <w:r w:rsidRPr="006108B5">
                              <w:t>Flyer(</w:t>
                            </w:r>
                            <w:proofErr w:type="gramEnd"/>
                            <w:r>
                              <w:t>Rodrigo Ramos</w:t>
                            </w:r>
                            <w:r w:rsidRPr="006108B5">
                              <w:t>)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31AF3" id="_x0000_s1037" type="#_x0000_t202" style="position:absolute;margin-left:120pt;margin-top:264.2pt;width:173.6pt;height:.05pt;z-index:-2516582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E6GQIAAEAEAAAOAAAAZHJzL2Uyb0RvYy54bWysU8Fu2zAMvQ/YPwi6L06yrSu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" stroked="f">
                <v:textbox style="mso-fit-shape-to-text:t" inset="0,0,0,0">
                  <w:txbxContent>
                    <w:p w14:paraId="46061A5F" w14:textId="29ED0FC9" w:rsidR="00C338DD" w:rsidRPr="008B5E1B" w:rsidRDefault="00C338DD" w:rsidP="00C338DD">
                      <w:pPr>
                        <w:pStyle w:val="Legenda"/>
                        <w:rPr>
                          <w:noProof/>
                        </w:rPr>
                      </w:pPr>
                      <w:bookmarkStart w:id="68" w:name="_Toc233651133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 w:rsidRPr="006108B5">
                        <w:t xml:space="preserve"> - </w:t>
                      </w:r>
                      <w:proofErr w:type="gramStart"/>
                      <w:r w:rsidRPr="006108B5">
                        <w:t>Flyer(</w:t>
                      </w:r>
                      <w:proofErr w:type="gramEnd"/>
                      <w:r>
                        <w:t>Rodrigo Ramos</w:t>
                      </w:r>
                      <w:r w:rsidRPr="006108B5">
                        <w:t>)</w:t>
                      </w:r>
                      <w:bookmarkEnd w:id="68"/>
                    </w:p>
                  </w:txbxContent>
                </v:textbox>
              </v:shape>
            </w:pict>
          </mc:Fallback>
        </mc:AlternateContent>
      </w:r>
      <w:r w:rsidR="528DC42F">
        <w:rPr>
          <w:noProof/>
        </w:rPr>
        <w:drawing>
          <wp:anchor distT="0" distB="0" distL="114300" distR="114300" simplePos="0" relativeHeight="251658250" behindDoc="1" locked="0" layoutInCell="1" allowOverlap="1" wp14:anchorId="1273FFF3" wp14:editId="6B8744DD">
            <wp:simplePos x="0" y="0"/>
            <wp:positionH relativeFrom="column">
              <wp:posOffset>1524000</wp:posOffset>
            </wp:positionH>
            <wp:positionV relativeFrom="paragraph">
              <wp:posOffset>180975</wp:posOffset>
            </wp:positionV>
            <wp:extent cx="2204879" cy="3117621"/>
            <wp:effectExtent l="0" t="0" r="0" b="0"/>
            <wp:wrapNone/>
            <wp:docPr id="1515760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0525" name="Picture 15157605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79" cy="311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7FA8A" w14:textId="0AB8B032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2E763EB" w14:textId="3CD4DEAD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41D62849" w14:textId="6E84E6CD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611DF100" w14:textId="2533D2B9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74A533F8" w14:textId="1098BC55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1D9EA106" w14:textId="45B4DD32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7E86A7BA" w14:textId="49752FB1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20A3A538" w14:textId="072FE7B2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6C158CF3" w14:textId="7E1B741D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08B56952" w14:textId="257B58AD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0278B0A4" w14:textId="703784FD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54A4FB38" w14:textId="1EF6BE4B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78A3004E" w14:textId="420CB9C3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25063AAC" w14:textId="0D4ED89B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5DCB73BF" w14:textId="4116B51F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07366798" w14:textId="05221BA6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1927E590" w14:textId="1ACE7344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2AD21876" w14:textId="0EE24F46" w:rsidR="59B4F3FB" w:rsidRDefault="59B4F3FB" w:rsidP="59B4F3FB">
      <w:pPr>
        <w:spacing w:line="240" w:lineRule="auto"/>
        <w:jc w:val="left"/>
        <w:rPr>
          <w:b/>
          <w:bCs/>
          <w:sz w:val="28"/>
          <w:szCs w:val="28"/>
        </w:rPr>
      </w:pPr>
    </w:p>
    <w:p w14:paraId="44E3097D" w14:textId="46859A1C" w:rsidR="4404EC8F" w:rsidRDefault="4404EC8F" w:rsidP="4404EC8F">
      <w:pPr>
        <w:spacing w:line="240" w:lineRule="auto"/>
        <w:jc w:val="left"/>
        <w:rPr>
          <w:b/>
          <w:bCs/>
          <w:sz w:val="28"/>
          <w:szCs w:val="28"/>
        </w:rPr>
      </w:pPr>
    </w:p>
    <w:p w14:paraId="447277D8" w14:textId="48695311" w:rsidR="0AD5D8E9" w:rsidRDefault="0AD5D8E9" w:rsidP="59B4F3FB">
      <w:pPr>
        <w:spacing w:line="240" w:lineRule="auto"/>
        <w:jc w:val="left"/>
      </w:pPr>
      <w:r w:rsidRPr="59B4F3FB">
        <w:rPr>
          <w:b/>
          <w:bCs/>
          <w:sz w:val="28"/>
          <w:szCs w:val="28"/>
        </w:rPr>
        <w:t>Samuel Cardoso:</w:t>
      </w:r>
    </w:p>
    <w:p w14:paraId="1DB991B9" w14:textId="73FC590A" w:rsidR="2F80F08C" w:rsidRDefault="2F80F08C" w:rsidP="2F80F08C">
      <w:pPr>
        <w:spacing w:line="240" w:lineRule="auto"/>
        <w:jc w:val="left"/>
      </w:pPr>
    </w:p>
    <w:p w14:paraId="77D0725D" w14:textId="07C10E80" w:rsidR="2F80F08C" w:rsidRDefault="2F80F08C" w:rsidP="4404EC8F">
      <w:pPr>
        <w:spacing w:line="240" w:lineRule="auto"/>
        <w:jc w:val="left"/>
        <w:rPr>
          <w:b/>
          <w:bCs/>
          <w:sz w:val="28"/>
          <w:szCs w:val="28"/>
        </w:rPr>
      </w:pPr>
    </w:p>
    <w:p w14:paraId="189B01A1" w14:textId="4766199E" w:rsidR="2F80F08C" w:rsidRDefault="00C338DD" w:rsidP="2F80F08C">
      <w:pPr>
        <w:spacing w:line="240" w:lineRule="auto"/>
        <w:jc w:val="left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2F196B2" wp14:editId="61160610">
                <wp:simplePos x="0" y="0"/>
                <wp:positionH relativeFrom="column">
                  <wp:posOffset>1562100</wp:posOffset>
                </wp:positionH>
                <wp:positionV relativeFrom="paragraph">
                  <wp:posOffset>3134360</wp:posOffset>
                </wp:positionV>
                <wp:extent cx="2266950" cy="635"/>
                <wp:effectExtent l="0" t="0" r="0" b="0"/>
                <wp:wrapNone/>
                <wp:docPr id="93785954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1BC51F" w14:textId="7D9DA920" w:rsidR="00C338DD" w:rsidRPr="0076565C" w:rsidRDefault="00C338DD" w:rsidP="00C338D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69" w:name="_Toc233651134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 w:rsidRPr="00B016F3">
                              <w:t xml:space="preserve"> - </w:t>
                            </w:r>
                            <w:proofErr w:type="gramStart"/>
                            <w:r w:rsidRPr="00B016F3">
                              <w:t>Flyer(</w:t>
                            </w:r>
                            <w:proofErr w:type="gramEnd"/>
                            <w:r>
                              <w:t>Samuel Cardoso</w:t>
                            </w:r>
                            <w:r w:rsidRPr="00B016F3">
                              <w:t>)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196B2" id="_x0000_s1038" type="#_x0000_t202" style="position:absolute;margin-left:123pt;margin-top:246.8pt;width:178.5pt;height:.0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" stroked="f">
                <v:textbox style="mso-fit-shape-to-text:t" inset="0,0,0,0">
                  <w:txbxContent>
                    <w:p w14:paraId="5F1BC51F" w14:textId="7D9DA920" w:rsidR="00C338DD" w:rsidRPr="0076565C" w:rsidRDefault="00C338DD" w:rsidP="00C338DD">
                      <w:pPr>
                        <w:pStyle w:val="Legenda"/>
                        <w:rPr>
                          <w:noProof/>
                        </w:rPr>
                      </w:pPr>
                      <w:bookmarkStart w:id="70" w:name="_Toc233651134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 w:rsidRPr="00B016F3">
                        <w:t xml:space="preserve"> - </w:t>
                      </w:r>
                      <w:proofErr w:type="gramStart"/>
                      <w:r w:rsidRPr="00B016F3">
                        <w:t>Flyer(</w:t>
                      </w:r>
                      <w:proofErr w:type="gramEnd"/>
                      <w:r>
                        <w:t>Samuel Cardoso</w:t>
                      </w:r>
                      <w:r w:rsidRPr="00B016F3">
                        <w:t>)</w:t>
                      </w:r>
                      <w:bookmarkEnd w:id="70"/>
                    </w:p>
                  </w:txbxContent>
                </v:textbox>
              </v:shape>
            </w:pict>
          </mc:Fallback>
        </mc:AlternateContent>
      </w:r>
      <w:r w:rsidR="11C63C11">
        <w:rPr>
          <w:noProof/>
        </w:rPr>
        <w:drawing>
          <wp:anchor distT="0" distB="0" distL="114300" distR="114300" simplePos="0" relativeHeight="251658251" behindDoc="0" locked="0" layoutInCell="1" allowOverlap="1" wp14:anchorId="1EBEDD12" wp14:editId="4FAB24CA">
            <wp:simplePos x="0" y="0"/>
            <wp:positionH relativeFrom="column">
              <wp:posOffset>1562100</wp:posOffset>
            </wp:positionH>
            <wp:positionV relativeFrom="paragraph">
              <wp:posOffset>142875</wp:posOffset>
            </wp:positionV>
            <wp:extent cx="2267062" cy="2934758"/>
            <wp:effectExtent l="0" t="0" r="0" b="0"/>
            <wp:wrapNone/>
            <wp:docPr id="20624134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13421" name="Picture 20624134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2" cy="293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C7EC7" w14:textId="7FAC2B1A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37BDBD9" w14:textId="79245154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A20DFEC" w14:textId="09BF4EC6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253A985E" w14:textId="67371DB5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3C8384D0" w14:textId="3831BF0E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28C215D7" w14:textId="06B951A9" w:rsidR="2F80F08C" w:rsidRDefault="2F80F08C" w:rsidP="2F80F08C">
      <w:pPr>
        <w:spacing w:line="240" w:lineRule="auto"/>
        <w:jc w:val="left"/>
        <w:rPr>
          <w:b/>
          <w:bCs/>
          <w:sz w:val="28"/>
          <w:szCs w:val="28"/>
        </w:rPr>
      </w:pPr>
    </w:p>
    <w:p w14:paraId="442F0F54" w14:textId="65207631" w:rsidR="00E625F5" w:rsidRDefault="00E625F5">
      <w:pPr>
        <w:spacing w:line="240" w:lineRule="auto"/>
        <w:jc w:val="left"/>
        <w:rPr>
          <w:rFonts w:eastAsiaTheme="minorEastAsia" w:cs="Times New Roman"/>
          <w:b/>
          <w:smallCaps/>
          <w:kern w:val="20"/>
          <w:sz w:val="36"/>
          <w:szCs w:val="36"/>
          <w:lang w:val="pt-PT" w:eastAsia="pt-PT"/>
        </w:rPr>
      </w:pPr>
      <w:r>
        <w:rPr>
          <w:rFonts w:eastAsiaTheme="minorEastAsia"/>
          <w:lang w:eastAsia="pt-PT"/>
        </w:rPr>
        <w:br w:type="page"/>
      </w:r>
    </w:p>
    <w:p w14:paraId="63A8C091" w14:textId="4221F229" w:rsidR="00361DD2" w:rsidRDefault="00361DD2" w:rsidP="00361DD2">
      <w:pPr>
        <w:pStyle w:val="Ttulo1"/>
      </w:pPr>
      <w:bookmarkStart w:id="71" w:name="_Toc233651118"/>
      <w:r>
        <w:rPr>
          <w:rFonts w:eastAsiaTheme="minorEastAsia"/>
          <w:lang w:eastAsia="pt-PT"/>
        </w:rPr>
        <w:lastRenderedPageBreak/>
        <w:t xml:space="preserve">Login e </w:t>
      </w:r>
      <w:r>
        <w:t>Registo</w:t>
      </w:r>
      <w:bookmarkEnd w:id="71"/>
    </w:p>
    <w:p w14:paraId="484E9005" w14:textId="77777777" w:rsidR="00F268B3" w:rsidRDefault="00F268B3" w:rsidP="00744410">
      <w:pPr>
        <w:rPr>
          <w:rFonts w:eastAsiaTheme="minorEastAsia"/>
          <w:lang w:val="pt-PT" w:eastAsia="pt-PT"/>
        </w:rPr>
      </w:pPr>
    </w:p>
    <w:p w14:paraId="7D5267FC" w14:textId="3386F021" w:rsidR="00F268B3" w:rsidRDefault="00FA713B" w:rsidP="00734D06">
      <w:pPr>
        <w:rPr>
          <w:sz w:val="2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5AB6FA8D" wp14:editId="22DBE581">
                <wp:simplePos x="0" y="0"/>
                <wp:positionH relativeFrom="column">
                  <wp:posOffset>-1270</wp:posOffset>
                </wp:positionH>
                <wp:positionV relativeFrom="paragraph">
                  <wp:posOffset>3094355</wp:posOffset>
                </wp:positionV>
                <wp:extent cx="54032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57772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31CCB5" w14:textId="464012B3" w:rsidR="00FA713B" w:rsidRPr="003A6A01" w:rsidRDefault="00FA713B" w:rsidP="00FA713B">
                            <w:pPr>
                              <w:pStyle w:val="Legenda"/>
                              <w:rPr>
                                <w:rFonts w:eastAsia="Arial" w:cs="Arial"/>
                                <w:noProof/>
                                <w:sz w:val="36"/>
                                <w:szCs w:val="36"/>
                              </w:rPr>
                            </w:pPr>
                            <w:bookmarkStart w:id="72" w:name="_Toc233651135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Registo</w:t>
                            </w:r>
                            <w:bookmarkEnd w:id="7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6FA8D" id="_x0000_s1039" type="#_x0000_t202" style="position:absolute;left:0;text-align:left;margin-left:-.1pt;margin-top:243.65pt;width:425.45pt;height:.05pt;z-index:-2516582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" stroked="f">
                <v:textbox style="mso-fit-shape-to-text:t" inset="0,0,0,0">
                  <w:txbxContent>
                    <w:p w14:paraId="0A31CCB5" w14:textId="464012B3" w:rsidR="00FA713B" w:rsidRPr="003A6A01" w:rsidRDefault="00FA713B" w:rsidP="00FA713B">
                      <w:pPr>
                        <w:pStyle w:val="Legenda"/>
                        <w:rPr>
                          <w:rFonts w:eastAsia="Arial" w:cs="Arial"/>
                          <w:noProof/>
                          <w:sz w:val="36"/>
                          <w:szCs w:val="36"/>
                        </w:rPr>
                      </w:pPr>
                      <w:bookmarkStart w:id="73" w:name="_Toc233651135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Registo</w:t>
                      </w:r>
                      <w:bookmarkEnd w:id="73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="Arial" w:cs="Arial"/>
          <w:b/>
          <w:noProof/>
          <w:sz w:val="36"/>
          <w:szCs w:val="36"/>
        </w:rPr>
        <w:drawing>
          <wp:anchor distT="0" distB="0" distL="114300" distR="114300" simplePos="0" relativeHeight="251648512" behindDoc="1" locked="0" layoutInCell="1" allowOverlap="1" wp14:anchorId="022A0F47" wp14:editId="1E678BFE">
            <wp:simplePos x="0" y="0"/>
            <wp:positionH relativeFrom="column">
              <wp:posOffset>-1270</wp:posOffset>
            </wp:positionH>
            <wp:positionV relativeFrom="paragraph">
              <wp:posOffset>448178</wp:posOffset>
            </wp:positionV>
            <wp:extent cx="5403215" cy="2589530"/>
            <wp:effectExtent l="0" t="0" r="6985" b="1270"/>
            <wp:wrapTight wrapText="bothSides">
              <wp:wrapPolygon edited="0">
                <wp:start x="0" y="0"/>
                <wp:lineTo x="0" y="21452"/>
                <wp:lineTo x="21552" y="21452"/>
                <wp:lineTo x="21552" y="0"/>
                <wp:lineTo x="0" y="0"/>
              </wp:wrapPolygon>
            </wp:wrapTight>
            <wp:docPr id="2115252513" name="Imagem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52513" name="Imagem 6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8B3" w:rsidRPr="0023765C">
        <w:rPr>
          <w:b/>
          <w:bCs/>
          <w:sz w:val="22"/>
          <w:lang w:val="pt-PT"/>
        </w:rPr>
        <w:t xml:space="preserve">Página de Registo </w:t>
      </w:r>
      <w:r w:rsidR="00F268B3" w:rsidRPr="0023765C">
        <w:rPr>
          <w:sz w:val="22"/>
          <w:lang w:val="pt-PT"/>
        </w:rPr>
        <w:t xml:space="preserve">- </w:t>
      </w:r>
      <w:r w:rsidR="00134115" w:rsidRPr="0023765C">
        <w:rPr>
          <w:sz w:val="22"/>
          <w:lang w:val="pt-PT"/>
        </w:rPr>
        <w:t>Permite ao utilizador registar-se n</w:t>
      </w:r>
      <w:r w:rsidR="007C62C5" w:rsidRPr="0023765C">
        <w:rPr>
          <w:sz w:val="22"/>
          <w:lang w:val="pt-PT"/>
        </w:rPr>
        <w:t xml:space="preserve">o website </w:t>
      </w:r>
      <w:r w:rsidR="00134115" w:rsidRPr="0023765C">
        <w:rPr>
          <w:sz w:val="22"/>
          <w:lang w:val="pt-PT"/>
        </w:rPr>
        <w:t>através do preenchimento de dados básicos, garantindo um acesso simples e seguro às funcionalidades disponíveis.</w:t>
      </w:r>
    </w:p>
    <w:p w14:paraId="1BFB58D9" w14:textId="1EE69684" w:rsidR="004066C9" w:rsidRDefault="004066C9" w:rsidP="00734D06">
      <w:pPr>
        <w:rPr>
          <w:sz w:val="22"/>
          <w:lang w:val="pt-PT"/>
        </w:rPr>
      </w:pPr>
    </w:p>
    <w:p w14:paraId="64819003" w14:textId="2CD50EAE" w:rsidR="004066C9" w:rsidRDefault="00FA713B" w:rsidP="00734D06">
      <w:pPr>
        <w:rPr>
          <w:sz w:val="22"/>
          <w:lang w:val="pt-PT"/>
        </w:rPr>
      </w:pPr>
      <w:r>
        <w:rPr>
          <w:rFonts w:eastAsia="Arial" w:cs="Arial"/>
          <w:b/>
          <w:noProof/>
          <w:szCs w:val="36"/>
        </w:rPr>
        <w:drawing>
          <wp:anchor distT="0" distB="0" distL="114300" distR="114300" simplePos="0" relativeHeight="251682304" behindDoc="1" locked="0" layoutInCell="1" allowOverlap="1" wp14:anchorId="5486ECCD" wp14:editId="05C41051">
            <wp:simplePos x="0" y="0"/>
            <wp:positionH relativeFrom="column">
              <wp:posOffset>1270</wp:posOffset>
            </wp:positionH>
            <wp:positionV relativeFrom="paragraph">
              <wp:posOffset>151303</wp:posOffset>
            </wp:positionV>
            <wp:extent cx="5294630" cy="2503170"/>
            <wp:effectExtent l="0" t="0" r="1270" b="0"/>
            <wp:wrapNone/>
            <wp:docPr id="257088225" name="Imagem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8225" name="Imagem 6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58BBC" w14:textId="60014C32" w:rsidR="004066C9" w:rsidRDefault="00FA713B" w:rsidP="00734D06">
      <w:pPr>
        <w:rPr>
          <w:sz w:val="2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43A646BC" wp14:editId="1043108D">
                <wp:simplePos x="0" y="0"/>
                <wp:positionH relativeFrom="column">
                  <wp:posOffset>1270</wp:posOffset>
                </wp:positionH>
                <wp:positionV relativeFrom="paragraph">
                  <wp:posOffset>2720340</wp:posOffset>
                </wp:positionV>
                <wp:extent cx="5294630" cy="635"/>
                <wp:effectExtent l="0" t="0" r="0" b="0"/>
                <wp:wrapNone/>
                <wp:docPr id="4745124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B82AE" w14:textId="655EA9B7" w:rsidR="00FA713B" w:rsidRPr="009C6137" w:rsidRDefault="00FA713B" w:rsidP="00FA713B">
                            <w:pPr>
                              <w:pStyle w:val="Legenda"/>
                              <w:rPr>
                                <w:rFonts w:eastAsia="Arial" w:cs="Arial"/>
                                <w:noProof/>
                                <w:szCs w:val="36"/>
                              </w:rPr>
                            </w:pPr>
                            <w:bookmarkStart w:id="74" w:name="_Toc233651136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D54F5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- Login</w:t>
                            </w:r>
                            <w:bookmarkEnd w:id="7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46BC" id="_x0000_s1040" type="#_x0000_t202" style="position:absolute;left:0;text-align:left;margin-left:.1pt;margin-top:214.2pt;width:416.9pt;height:.05pt;z-index:-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" stroked="f">
                <v:textbox style="mso-fit-shape-to-text:t" inset="0,0,0,0">
                  <w:txbxContent>
                    <w:p w14:paraId="707B82AE" w14:textId="655EA9B7" w:rsidR="00FA713B" w:rsidRPr="009C6137" w:rsidRDefault="00FA713B" w:rsidP="00FA713B">
                      <w:pPr>
                        <w:pStyle w:val="Legenda"/>
                        <w:rPr>
                          <w:rFonts w:eastAsia="Arial" w:cs="Arial"/>
                          <w:noProof/>
                          <w:szCs w:val="36"/>
                        </w:rPr>
                      </w:pPr>
                      <w:bookmarkStart w:id="75" w:name="_Toc233651136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D54F5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- Login</w:t>
                      </w:r>
                      <w:bookmarkEnd w:id="75"/>
                    </w:p>
                  </w:txbxContent>
                </v:textbox>
              </v:shape>
            </w:pict>
          </mc:Fallback>
        </mc:AlternateContent>
      </w:r>
    </w:p>
    <w:p w14:paraId="04A08AF2" w14:textId="77777777" w:rsidR="004066C9" w:rsidRDefault="004066C9" w:rsidP="00734D06">
      <w:pPr>
        <w:rPr>
          <w:sz w:val="22"/>
          <w:lang w:val="pt-PT"/>
        </w:rPr>
      </w:pPr>
    </w:p>
    <w:p w14:paraId="5D24F285" w14:textId="77777777" w:rsidR="004066C9" w:rsidRDefault="004066C9" w:rsidP="00734D06">
      <w:pPr>
        <w:rPr>
          <w:sz w:val="22"/>
          <w:lang w:val="pt-PT"/>
        </w:rPr>
      </w:pPr>
    </w:p>
    <w:p w14:paraId="49A54239" w14:textId="77777777" w:rsidR="004066C9" w:rsidRDefault="004066C9" w:rsidP="00734D06">
      <w:pPr>
        <w:rPr>
          <w:sz w:val="22"/>
          <w:lang w:val="pt-PT"/>
        </w:rPr>
      </w:pPr>
    </w:p>
    <w:p w14:paraId="2F3489D0" w14:textId="77777777" w:rsidR="004066C9" w:rsidRDefault="004066C9" w:rsidP="00734D06">
      <w:pPr>
        <w:rPr>
          <w:sz w:val="22"/>
          <w:lang w:val="pt-PT"/>
        </w:rPr>
      </w:pPr>
    </w:p>
    <w:p w14:paraId="0F5A0FD7" w14:textId="77777777" w:rsidR="004066C9" w:rsidRPr="00734D06" w:rsidRDefault="004066C9" w:rsidP="00734D06">
      <w:pPr>
        <w:rPr>
          <w:sz w:val="22"/>
          <w:lang w:val="pt-PT"/>
        </w:rPr>
      </w:pPr>
    </w:p>
    <w:p w14:paraId="77EBD2CD" w14:textId="3F664EAB" w:rsidR="00734D06" w:rsidRPr="0023765C" w:rsidRDefault="00734D06" w:rsidP="00734D06">
      <w:pPr>
        <w:ind w:left="826"/>
        <w:rPr>
          <w:sz w:val="22"/>
          <w:lang w:val="pt-PT"/>
        </w:rPr>
      </w:pPr>
    </w:p>
    <w:p w14:paraId="3D953B32" w14:textId="3939C7FB" w:rsidR="00734D06" w:rsidRPr="0023765C" w:rsidRDefault="00734D06" w:rsidP="2F80F08C">
      <w:pPr>
        <w:rPr>
          <w:sz w:val="22"/>
          <w:lang w:val="pt-PT"/>
        </w:rPr>
      </w:pPr>
    </w:p>
    <w:p w14:paraId="183C926B" w14:textId="13730B39" w:rsidR="004066C9" w:rsidRDefault="004066C9" w:rsidP="00744410">
      <w:pPr>
        <w:rPr>
          <w:rFonts w:eastAsiaTheme="minorEastAsia"/>
          <w:lang w:val="pt-PT" w:eastAsia="pt-PT"/>
        </w:rPr>
      </w:pPr>
    </w:p>
    <w:p w14:paraId="697FAB53" w14:textId="3BABD444" w:rsidR="004066C9" w:rsidRDefault="004066C9" w:rsidP="00744410">
      <w:pPr>
        <w:rPr>
          <w:rFonts w:eastAsiaTheme="minorEastAsia"/>
          <w:lang w:val="pt-PT" w:eastAsia="pt-PT"/>
        </w:rPr>
      </w:pPr>
    </w:p>
    <w:p w14:paraId="62CE0640" w14:textId="4F72C491" w:rsidR="004066C9" w:rsidRDefault="004066C9" w:rsidP="00744410">
      <w:pPr>
        <w:rPr>
          <w:rFonts w:eastAsiaTheme="minorEastAsia"/>
          <w:lang w:val="pt-PT" w:eastAsia="pt-PT"/>
        </w:rPr>
      </w:pPr>
    </w:p>
    <w:p w14:paraId="6A02DB96" w14:textId="26C6B443" w:rsidR="00BA1757" w:rsidRDefault="00BA1757" w:rsidP="00744410">
      <w:pPr>
        <w:rPr>
          <w:rFonts w:eastAsiaTheme="minorEastAsia"/>
          <w:lang w:val="pt-PT" w:eastAsia="pt-PT"/>
        </w:rPr>
      </w:pPr>
    </w:p>
    <w:p w14:paraId="78934AA8" w14:textId="77777777" w:rsidR="00A1623E" w:rsidRDefault="00A1623E" w:rsidP="00734D06">
      <w:pPr>
        <w:rPr>
          <w:b/>
          <w:bCs/>
          <w:sz w:val="22"/>
          <w:lang w:val="pt-PT"/>
        </w:rPr>
      </w:pPr>
    </w:p>
    <w:p w14:paraId="6CA46B40" w14:textId="34C805CD" w:rsidR="007C62C5" w:rsidRPr="0023765C" w:rsidRDefault="00734D06" w:rsidP="00734D06">
      <w:pPr>
        <w:rPr>
          <w:sz w:val="22"/>
          <w:lang w:val="pt-PT"/>
        </w:rPr>
      </w:pPr>
      <w:r w:rsidRPr="0023765C">
        <w:rPr>
          <w:b/>
          <w:bCs/>
          <w:sz w:val="22"/>
          <w:lang w:val="pt-PT"/>
        </w:rPr>
        <w:t xml:space="preserve">Página de </w:t>
      </w:r>
      <w:r w:rsidR="00C62130" w:rsidRPr="0023765C">
        <w:rPr>
          <w:b/>
          <w:bCs/>
          <w:sz w:val="22"/>
          <w:lang w:val="pt-PT"/>
        </w:rPr>
        <w:t>Login</w:t>
      </w:r>
      <w:r w:rsidRPr="0023765C">
        <w:rPr>
          <w:b/>
          <w:bCs/>
          <w:sz w:val="22"/>
          <w:lang w:val="pt-PT"/>
        </w:rPr>
        <w:t xml:space="preserve"> </w:t>
      </w:r>
      <w:r w:rsidRPr="0023765C">
        <w:rPr>
          <w:sz w:val="22"/>
          <w:lang w:val="pt-PT"/>
        </w:rPr>
        <w:t xml:space="preserve">- </w:t>
      </w:r>
      <w:r w:rsidR="00C62130" w:rsidRPr="0023765C">
        <w:rPr>
          <w:sz w:val="22"/>
          <w:lang w:val="pt-PT"/>
        </w:rPr>
        <w:t>Destinada a utilizadores registados, possibilita o acesso à área reservada através de autenticação com email e palavra-passe, incluindo a opção de memorizar sessão.</w:t>
      </w:r>
    </w:p>
    <w:p w14:paraId="56D19F58" w14:textId="77777777" w:rsidR="007C62C5" w:rsidRPr="0023765C" w:rsidRDefault="007C62C5">
      <w:pPr>
        <w:spacing w:line="240" w:lineRule="auto"/>
        <w:jc w:val="left"/>
        <w:rPr>
          <w:sz w:val="22"/>
          <w:lang w:val="pt-PT"/>
        </w:rPr>
      </w:pPr>
      <w:r w:rsidRPr="0023765C">
        <w:rPr>
          <w:sz w:val="22"/>
          <w:lang w:val="pt-PT"/>
        </w:rPr>
        <w:br w:type="page"/>
      </w:r>
    </w:p>
    <w:p w14:paraId="024F743D" w14:textId="4C24C243" w:rsidR="007742D1" w:rsidRDefault="00EC7069" w:rsidP="007742D1">
      <w:pPr>
        <w:pStyle w:val="Ttulo1"/>
      </w:pPr>
      <w:bookmarkStart w:id="76" w:name="_Toc233651119"/>
      <w:r>
        <w:rPr>
          <w:rFonts w:eastAsiaTheme="minorEastAsia"/>
          <w:lang w:eastAsia="pt-PT"/>
        </w:rPr>
        <w:lastRenderedPageBreak/>
        <w:t>DER</w:t>
      </w:r>
      <w:r w:rsidR="005D4629">
        <w:rPr>
          <w:rFonts w:eastAsiaTheme="minorEastAsia"/>
          <w:lang w:eastAsia="pt-PT"/>
        </w:rPr>
        <w:t xml:space="preserve"> e Modelo Lógico</w:t>
      </w:r>
      <w:bookmarkEnd w:id="76"/>
    </w:p>
    <w:p w14:paraId="127E9C75" w14:textId="3095424F" w:rsidR="00734D06" w:rsidRPr="00734D06" w:rsidRDefault="007D54F5" w:rsidP="00734D06">
      <w:pPr>
        <w:rPr>
          <w:sz w:val="22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20" behindDoc="1" locked="0" layoutInCell="1" allowOverlap="1" wp14:anchorId="691D92B5" wp14:editId="2B9E8806">
                <wp:simplePos x="0" y="0"/>
                <wp:positionH relativeFrom="column">
                  <wp:posOffset>403860</wp:posOffset>
                </wp:positionH>
                <wp:positionV relativeFrom="paragraph">
                  <wp:posOffset>2705735</wp:posOffset>
                </wp:positionV>
                <wp:extent cx="43491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242773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F5DFBD" w14:textId="7A6B99F3" w:rsidR="007D54F5" w:rsidRPr="00B465AE" w:rsidRDefault="007D54F5" w:rsidP="007D54F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7" w:name="_Toc233651137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- DER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D92B5" id="_x0000_s1041" type="#_x0000_t202" style="position:absolute;left:0;text-align:left;margin-left:31.8pt;margin-top:213.05pt;width:342.45pt;height:.05pt;z-index:-2516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" stroked="f">
                <v:textbox style="mso-fit-shape-to-text:t" inset="0,0,0,0">
                  <w:txbxContent>
                    <w:p w14:paraId="61F5DFBD" w14:textId="7A6B99F3" w:rsidR="007D54F5" w:rsidRPr="00B465AE" w:rsidRDefault="007D54F5" w:rsidP="007D54F5">
                      <w:pPr>
                        <w:pStyle w:val="Legenda"/>
                        <w:rPr>
                          <w:noProof/>
                        </w:rPr>
                      </w:pPr>
                      <w:bookmarkStart w:id="78" w:name="_Toc233651137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- DER</w:t>
                      </w:r>
                      <w:bookmarkEnd w:id="78"/>
                    </w:p>
                  </w:txbxContent>
                </v:textbox>
                <w10:wrap type="tight"/>
              </v:shape>
            </w:pict>
          </mc:Fallback>
        </mc:AlternateContent>
      </w:r>
      <w:r w:rsidR="00E43886">
        <w:rPr>
          <w:noProof/>
        </w:rPr>
        <w:drawing>
          <wp:anchor distT="0" distB="0" distL="114300" distR="114300" simplePos="0" relativeHeight="251658240" behindDoc="1" locked="0" layoutInCell="1" allowOverlap="1" wp14:anchorId="2BC68A71" wp14:editId="160369D7">
            <wp:simplePos x="0" y="0"/>
            <wp:positionH relativeFrom="column">
              <wp:posOffset>403860</wp:posOffset>
            </wp:positionH>
            <wp:positionV relativeFrom="paragraph">
              <wp:posOffset>106680</wp:posOffset>
            </wp:positionV>
            <wp:extent cx="4349115" cy="2541905"/>
            <wp:effectExtent l="0" t="0" r="0" b="0"/>
            <wp:wrapTight wrapText="bothSides">
              <wp:wrapPolygon edited="0">
                <wp:start x="0" y="0"/>
                <wp:lineTo x="0" y="21368"/>
                <wp:lineTo x="21477" y="21368"/>
                <wp:lineTo x="21477" y="0"/>
                <wp:lineTo x="0" y="0"/>
              </wp:wrapPolygon>
            </wp:wrapTight>
            <wp:docPr id="67473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37364" name="Imagem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1FD1B" w14:textId="2C2883B0" w:rsidR="009625A9" w:rsidRDefault="007D54F5">
      <w:pPr>
        <w:spacing w:line="240" w:lineRule="auto"/>
        <w:jc w:val="left"/>
        <w:rPr>
          <w:rFonts w:eastAsiaTheme="minorEastAsia"/>
          <w:lang w:val="pt-PT"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68" behindDoc="1" locked="0" layoutInCell="1" allowOverlap="1" wp14:anchorId="2950D174" wp14:editId="3F56648F">
                <wp:simplePos x="0" y="0"/>
                <wp:positionH relativeFrom="column">
                  <wp:posOffset>-313690</wp:posOffset>
                </wp:positionH>
                <wp:positionV relativeFrom="paragraph">
                  <wp:posOffset>6959600</wp:posOffset>
                </wp:positionV>
                <wp:extent cx="57169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69181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7EFD5" w14:textId="6484CCB3" w:rsidR="007D54F5" w:rsidRPr="002573A6" w:rsidRDefault="007D54F5" w:rsidP="007D54F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9" w:name="_Toc233651138"/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- Modelo </w:t>
                            </w:r>
                            <w:proofErr w:type="spellStart"/>
                            <w:r>
                              <w:t>Lógico</w:t>
                            </w:r>
                            <w:bookmarkEnd w:id="7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0D174" id="_x0000_s1042" type="#_x0000_t202" style="position:absolute;margin-left:-24.7pt;margin-top:548pt;width:450.15pt;height:.05pt;z-index:-2516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" stroked="f">
                <v:textbox style="mso-fit-shape-to-text:t" inset="0,0,0,0">
                  <w:txbxContent>
                    <w:p w14:paraId="1927EFD5" w14:textId="6484CCB3" w:rsidR="007D54F5" w:rsidRPr="002573A6" w:rsidRDefault="007D54F5" w:rsidP="007D54F5">
                      <w:pPr>
                        <w:pStyle w:val="Legenda"/>
                        <w:rPr>
                          <w:noProof/>
                        </w:rPr>
                      </w:pPr>
                      <w:bookmarkStart w:id="80" w:name="_Toc233651138"/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- Modelo </w:t>
                      </w:r>
                      <w:proofErr w:type="spellStart"/>
                      <w:r>
                        <w:t>Lógico</w:t>
                      </w:r>
                      <w:bookmarkEnd w:id="80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3C2E0C">
        <w:rPr>
          <w:noProof/>
        </w:rPr>
        <w:drawing>
          <wp:anchor distT="0" distB="0" distL="114300" distR="114300" simplePos="0" relativeHeight="251658242" behindDoc="1" locked="0" layoutInCell="1" allowOverlap="1" wp14:anchorId="68054D95" wp14:editId="4169D2A0">
            <wp:simplePos x="0" y="0"/>
            <wp:positionH relativeFrom="column">
              <wp:posOffset>-313748</wp:posOffset>
            </wp:positionH>
            <wp:positionV relativeFrom="paragraph">
              <wp:posOffset>3684682</wp:posOffset>
            </wp:positionV>
            <wp:extent cx="5716905" cy="3218180"/>
            <wp:effectExtent l="0" t="0" r="0" b="1270"/>
            <wp:wrapTight wrapText="bothSides">
              <wp:wrapPolygon edited="0">
                <wp:start x="0" y="0"/>
                <wp:lineTo x="0" y="21481"/>
                <wp:lineTo x="21521" y="21481"/>
                <wp:lineTo x="21521" y="0"/>
                <wp:lineTo x="0" y="0"/>
              </wp:wrapPolygon>
            </wp:wrapTight>
            <wp:docPr id="1516933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3520" name="Imagem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EBD">
        <w:rPr>
          <w:rFonts w:eastAsiaTheme="minorEastAsia"/>
          <w:lang w:val="pt-PT" w:eastAsia="pt-PT"/>
        </w:rPr>
        <w:br w:type="page"/>
      </w:r>
    </w:p>
    <w:p w14:paraId="1F402A6B" w14:textId="7AE4B867" w:rsidR="00476EBD" w:rsidRDefault="009625A9" w:rsidP="009625A9">
      <w:pPr>
        <w:pStyle w:val="Ttulo1"/>
        <w:rPr>
          <w:rFonts w:eastAsiaTheme="minorEastAsia"/>
          <w:lang w:eastAsia="pt-PT"/>
        </w:rPr>
      </w:pPr>
      <w:bookmarkStart w:id="81" w:name="_Toc233651120"/>
      <w:proofErr w:type="spellStart"/>
      <w:r>
        <w:rPr>
          <w:rFonts w:eastAsiaTheme="minorEastAsia"/>
          <w:lang w:eastAsia="pt-PT"/>
        </w:rPr>
        <w:lastRenderedPageBreak/>
        <w:t>Backoffice</w:t>
      </w:r>
      <w:bookmarkEnd w:id="81"/>
      <w:proofErr w:type="spellEnd"/>
    </w:p>
    <w:p w14:paraId="36397936" w14:textId="211C268D" w:rsidR="00FB4DE1" w:rsidRPr="00FB4DE1" w:rsidRDefault="00FB4DE1" w:rsidP="00FB4DE1">
      <w:pPr>
        <w:rPr>
          <w:b/>
          <w:sz w:val="28"/>
          <w:szCs w:val="28"/>
          <w:lang w:val="pt-PT" w:eastAsia="pt-PT"/>
        </w:rPr>
      </w:pPr>
      <w:r w:rsidRPr="0D44AC25">
        <w:rPr>
          <w:b/>
          <w:sz w:val="28"/>
          <w:szCs w:val="28"/>
          <w:lang w:val="pt-PT" w:eastAsia="pt-PT"/>
        </w:rPr>
        <w:t xml:space="preserve">Objetivo do </w:t>
      </w:r>
      <w:proofErr w:type="spellStart"/>
      <w:r w:rsidRPr="0D44AC25">
        <w:rPr>
          <w:b/>
          <w:sz w:val="28"/>
          <w:szCs w:val="28"/>
          <w:lang w:val="pt-PT" w:eastAsia="pt-PT"/>
        </w:rPr>
        <w:t>Backoffice</w:t>
      </w:r>
      <w:proofErr w:type="spellEnd"/>
    </w:p>
    <w:p w14:paraId="0161CE04" w14:textId="503E5FC9" w:rsidR="00C02762" w:rsidRPr="00842B97" w:rsidRDefault="00D93E4F" w:rsidP="00C02762">
      <w:pPr>
        <w:rPr>
          <w:rFonts w:eastAsiaTheme="minorEastAsia"/>
          <w:sz w:val="20"/>
          <w:szCs w:val="20"/>
          <w:lang w:eastAsia="pt-PT"/>
        </w:rPr>
      </w:pPr>
      <w:r w:rsidRPr="00842B97">
        <w:rPr>
          <w:rFonts w:eastAsiaTheme="minorEastAsia"/>
          <w:sz w:val="20"/>
          <w:szCs w:val="20"/>
          <w:lang w:eastAsia="pt-PT"/>
        </w:rPr>
        <w:t xml:space="preserve">O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backoffice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do </w:t>
      </w:r>
      <w:proofErr w:type="spellStart"/>
      <w:r w:rsidRPr="00842B97">
        <w:rPr>
          <w:rFonts w:eastAsiaTheme="minorEastAsia"/>
          <w:b/>
          <w:bCs/>
          <w:sz w:val="20"/>
          <w:szCs w:val="20"/>
          <w:lang w:eastAsia="pt-PT"/>
        </w:rPr>
        <w:t>PlayScore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foi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desenvolvido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com o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objetivo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de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permitir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a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gestão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interna de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todos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conteúdos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do website de forma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segura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, simples 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eficiente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. Este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sistema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possibilita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aos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administradores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manter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gramStart"/>
      <w:r w:rsidRPr="00842B97">
        <w:rPr>
          <w:rFonts w:eastAsiaTheme="minorEastAsia"/>
          <w:sz w:val="20"/>
          <w:szCs w:val="20"/>
          <w:lang w:eastAsia="pt-PT"/>
        </w:rPr>
        <w:t>a</w:t>
      </w:r>
      <w:proofErr w:type="gram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informação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sempre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atualizada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e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organizada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,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garantindo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uma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melhor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experiência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para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todos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os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utilizadores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 xml:space="preserve"> da </w:t>
      </w:r>
      <w:proofErr w:type="spellStart"/>
      <w:r w:rsidRPr="00842B97">
        <w:rPr>
          <w:rFonts w:eastAsiaTheme="minorEastAsia"/>
          <w:sz w:val="20"/>
          <w:szCs w:val="20"/>
          <w:lang w:eastAsia="pt-PT"/>
        </w:rPr>
        <w:t>plataforma</w:t>
      </w:r>
      <w:proofErr w:type="spellEnd"/>
      <w:r w:rsidRPr="00842B97">
        <w:rPr>
          <w:rFonts w:eastAsiaTheme="minorEastAsia"/>
          <w:sz w:val="20"/>
          <w:szCs w:val="20"/>
          <w:lang w:eastAsia="pt-PT"/>
        </w:rPr>
        <w:t>.</w:t>
      </w:r>
    </w:p>
    <w:p w14:paraId="0E42966B" w14:textId="5D409529" w:rsidR="00D93E4F" w:rsidRDefault="00D93E4F" w:rsidP="00C02762">
      <w:pPr>
        <w:rPr>
          <w:rFonts w:eastAsiaTheme="minorEastAsia"/>
          <w:lang w:val="pt-PT" w:eastAsia="pt-PT"/>
        </w:rPr>
      </w:pPr>
    </w:p>
    <w:p w14:paraId="1D2D309D" w14:textId="77777777" w:rsidR="00C02762" w:rsidRDefault="00FB4DE1" w:rsidP="00C02762">
      <w:pPr>
        <w:jc w:val="left"/>
        <w:rPr>
          <w:rFonts w:eastAsiaTheme="minorEastAsia"/>
          <w:b/>
          <w:bCs/>
          <w:sz w:val="28"/>
          <w:szCs w:val="24"/>
        </w:rPr>
      </w:pPr>
      <w:proofErr w:type="spellStart"/>
      <w:r w:rsidRPr="00FB4DE1">
        <w:rPr>
          <w:rFonts w:eastAsiaTheme="minorEastAsia"/>
          <w:b/>
          <w:bCs/>
          <w:sz w:val="28"/>
          <w:szCs w:val="24"/>
        </w:rPr>
        <w:t>Funiconalidades</w:t>
      </w:r>
      <w:proofErr w:type="spellEnd"/>
      <w:r w:rsidRPr="00FB4DE1">
        <w:rPr>
          <w:rFonts w:eastAsiaTheme="minorEastAsia"/>
          <w:b/>
          <w:bCs/>
          <w:sz w:val="28"/>
          <w:szCs w:val="24"/>
        </w:rPr>
        <w:t xml:space="preserve"> do Backoffice</w:t>
      </w:r>
    </w:p>
    <w:p w14:paraId="18269B65" w14:textId="77777777" w:rsidR="008310A6" w:rsidRPr="00842B97" w:rsidRDefault="008310A6" w:rsidP="008310A6">
      <w:p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 xml:space="preserve">No </w:t>
      </w:r>
      <w:proofErr w:type="spellStart"/>
      <w:r w:rsidRPr="00842B97">
        <w:rPr>
          <w:rFonts w:eastAsiaTheme="minorEastAsia"/>
          <w:sz w:val="20"/>
          <w:szCs w:val="20"/>
          <w:lang w:val="pt-PT"/>
        </w:rPr>
        <w:t>backoffice</w:t>
      </w:r>
      <w:proofErr w:type="spellEnd"/>
      <w:r w:rsidRPr="00842B97">
        <w:rPr>
          <w:rFonts w:eastAsiaTheme="minorEastAsia"/>
          <w:sz w:val="20"/>
          <w:szCs w:val="20"/>
          <w:lang w:val="pt-PT"/>
        </w:rPr>
        <w:t xml:space="preserve"> é possível:</w:t>
      </w:r>
    </w:p>
    <w:p w14:paraId="0E4EB2F2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utilizadores;</w:t>
      </w:r>
    </w:p>
    <w:p w14:paraId="7C33A223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jogos;</w:t>
      </w:r>
    </w:p>
    <w:p w14:paraId="63E009B4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franquias;</w:t>
      </w:r>
    </w:p>
    <w:p w14:paraId="24E13B4C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géneros;</w:t>
      </w:r>
    </w:p>
    <w:p w14:paraId="6FACA494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lançamentos;</w:t>
      </w:r>
    </w:p>
    <w:p w14:paraId="4D32B707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 xml:space="preserve">Gerir os vencedores da categoria </w:t>
      </w:r>
      <w:r w:rsidRPr="00842B97">
        <w:rPr>
          <w:rFonts w:eastAsiaTheme="minorEastAsia"/>
          <w:b/>
          <w:bCs/>
          <w:sz w:val="20"/>
          <w:szCs w:val="20"/>
          <w:lang w:val="pt-PT"/>
        </w:rPr>
        <w:t>Jogo do Ano</w:t>
      </w:r>
      <w:r w:rsidRPr="00842B97">
        <w:rPr>
          <w:rFonts w:eastAsiaTheme="minorEastAsia"/>
          <w:sz w:val="20"/>
          <w:szCs w:val="20"/>
          <w:lang w:val="pt-PT"/>
        </w:rPr>
        <w:t>;</w:t>
      </w:r>
    </w:p>
    <w:p w14:paraId="2DA46BB9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comentários dos utilizadores;</w:t>
      </w:r>
    </w:p>
    <w:p w14:paraId="0BDD71BC" w14:textId="77777777" w:rsidR="008310A6" w:rsidRPr="00842B97" w:rsidRDefault="008310A6" w:rsidP="008310A6">
      <w:pPr>
        <w:numPr>
          <w:ilvl w:val="0"/>
          <w:numId w:val="15"/>
        </w:numPr>
        <w:jc w:val="left"/>
        <w:rPr>
          <w:rFonts w:eastAsiaTheme="minorEastAsia"/>
          <w:sz w:val="20"/>
          <w:szCs w:val="20"/>
          <w:lang w:val="pt-PT"/>
        </w:rPr>
      </w:pPr>
      <w:r w:rsidRPr="00842B97">
        <w:rPr>
          <w:rFonts w:eastAsiaTheme="minorEastAsia"/>
          <w:sz w:val="20"/>
          <w:szCs w:val="20"/>
          <w:lang w:val="pt-PT"/>
        </w:rPr>
        <w:t>Gerir contactos recebidos através do formulário de contacto.</w:t>
      </w:r>
    </w:p>
    <w:p w14:paraId="1416F977" w14:textId="77777777" w:rsidR="00C02762" w:rsidRPr="00FB4DE1" w:rsidRDefault="00C02762" w:rsidP="00FB4DE1">
      <w:pPr>
        <w:jc w:val="left"/>
        <w:rPr>
          <w:rFonts w:eastAsiaTheme="minorEastAsia"/>
        </w:rPr>
      </w:pPr>
    </w:p>
    <w:p w14:paraId="5072AE55" w14:textId="3856DAFA" w:rsidR="00842B97" w:rsidRDefault="00FB4DE1" w:rsidP="00FB4DE1">
      <w:pPr>
        <w:jc w:val="left"/>
        <w:rPr>
          <w:rFonts w:eastAsiaTheme="minorEastAsia"/>
          <w:b/>
          <w:bCs/>
          <w:sz w:val="28"/>
          <w:szCs w:val="24"/>
        </w:rPr>
      </w:pPr>
      <w:proofErr w:type="spellStart"/>
      <w:r w:rsidRPr="00FB4DE1">
        <w:rPr>
          <w:rFonts w:eastAsiaTheme="minorEastAsia"/>
          <w:b/>
          <w:bCs/>
          <w:sz w:val="28"/>
          <w:szCs w:val="24"/>
        </w:rPr>
        <w:t>Importância</w:t>
      </w:r>
      <w:proofErr w:type="spellEnd"/>
      <w:r w:rsidRPr="00FB4DE1">
        <w:rPr>
          <w:rFonts w:eastAsiaTheme="minorEastAsia"/>
          <w:b/>
          <w:bCs/>
          <w:sz w:val="28"/>
          <w:szCs w:val="24"/>
        </w:rPr>
        <w:t xml:space="preserve"> do Backoffice</w:t>
      </w:r>
    </w:p>
    <w:p w14:paraId="2FCB934C" w14:textId="51A31BB3" w:rsidR="00842B97" w:rsidRPr="00842B97" w:rsidRDefault="00842B97" w:rsidP="00FB4DE1">
      <w:pPr>
        <w:jc w:val="left"/>
        <w:rPr>
          <w:rFonts w:eastAsiaTheme="minorEastAsia"/>
          <w:sz w:val="20"/>
          <w:szCs w:val="20"/>
        </w:rPr>
      </w:pPr>
      <w:r w:rsidRPr="00842B97">
        <w:rPr>
          <w:rFonts w:eastAsiaTheme="minorEastAsia"/>
          <w:sz w:val="20"/>
          <w:szCs w:val="20"/>
        </w:rPr>
        <w:t xml:space="preserve">O </w:t>
      </w:r>
      <w:proofErr w:type="spellStart"/>
      <w:r w:rsidRPr="00842B97">
        <w:rPr>
          <w:rFonts w:eastAsiaTheme="minorEastAsia"/>
          <w:sz w:val="20"/>
          <w:szCs w:val="20"/>
        </w:rPr>
        <w:t>backoffice</w:t>
      </w:r>
      <w:proofErr w:type="spellEnd"/>
      <w:r w:rsidRPr="00842B97">
        <w:rPr>
          <w:rFonts w:eastAsiaTheme="minorEastAsia"/>
          <w:sz w:val="20"/>
          <w:szCs w:val="20"/>
        </w:rPr>
        <w:t xml:space="preserve"> é </w:t>
      </w:r>
      <w:proofErr w:type="spellStart"/>
      <w:r w:rsidRPr="00842B97">
        <w:rPr>
          <w:rFonts w:eastAsiaTheme="minorEastAsia"/>
          <w:sz w:val="20"/>
          <w:szCs w:val="20"/>
        </w:rPr>
        <w:t>uma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componente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essencial</w:t>
      </w:r>
      <w:proofErr w:type="spellEnd"/>
      <w:r w:rsidRPr="00842B97">
        <w:rPr>
          <w:rFonts w:eastAsiaTheme="minorEastAsia"/>
          <w:sz w:val="20"/>
          <w:szCs w:val="20"/>
        </w:rPr>
        <w:t xml:space="preserve"> do </w:t>
      </w:r>
      <w:proofErr w:type="spellStart"/>
      <w:r w:rsidRPr="00842B97">
        <w:rPr>
          <w:rFonts w:eastAsiaTheme="minorEastAsia"/>
          <w:sz w:val="20"/>
          <w:szCs w:val="20"/>
        </w:rPr>
        <w:t>PlayScore</w:t>
      </w:r>
      <w:proofErr w:type="spellEnd"/>
      <w:r w:rsidRPr="00842B97">
        <w:rPr>
          <w:rFonts w:eastAsiaTheme="minorEastAsia"/>
          <w:sz w:val="20"/>
          <w:szCs w:val="20"/>
        </w:rPr>
        <w:t xml:space="preserve">, </w:t>
      </w:r>
      <w:proofErr w:type="spellStart"/>
      <w:r w:rsidRPr="00842B97">
        <w:rPr>
          <w:rFonts w:eastAsiaTheme="minorEastAsia"/>
          <w:sz w:val="20"/>
          <w:szCs w:val="20"/>
        </w:rPr>
        <w:t>permitindo</w:t>
      </w:r>
      <w:proofErr w:type="spellEnd"/>
      <w:r w:rsidRPr="00842B97">
        <w:rPr>
          <w:rFonts w:eastAsiaTheme="minorEastAsia"/>
          <w:sz w:val="20"/>
          <w:szCs w:val="20"/>
        </w:rPr>
        <w:t xml:space="preserve"> a </w:t>
      </w:r>
      <w:proofErr w:type="spellStart"/>
      <w:r w:rsidRPr="00842B97">
        <w:rPr>
          <w:rFonts w:eastAsiaTheme="minorEastAsia"/>
          <w:sz w:val="20"/>
          <w:szCs w:val="20"/>
        </w:rPr>
        <w:t>manutenção</w:t>
      </w:r>
      <w:proofErr w:type="spellEnd"/>
      <w:r w:rsidRPr="00842B97">
        <w:rPr>
          <w:rFonts w:eastAsiaTheme="minorEastAsia"/>
          <w:sz w:val="20"/>
          <w:szCs w:val="20"/>
        </w:rPr>
        <w:t xml:space="preserve">, </w:t>
      </w:r>
      <w:proofErr w:type="spellStart"/>
      <w:r w:rsidRPr="00842B97">
        <w:rPr>
          <w:rFonts w:eastAsiaTheme="minorEastAsia"/>
          <w:sz w:val="20"/>
          <w:szCs w:val="20"/>
        </w:rPr>
        <w:t>atualização</w:t>
      </w:r>
      <w:proofErr w:type="spellEnd"/>
      <w:r w:rsidRPr="00842B97">
        <w:rPr>
          <w:rFonts w:eastAsiaTheme="minorEastAsia"/>
          <w:sz w:val="20"/>
          <w:szCs w:val="20"/>
        </w:rPr>
        <w:t xml:space="preserve"> e </w:t>
      </w:r>
      <w:proofErr w:type="spellStart"/>
      <w:r w:rsidRPr="00842B97">
        <w:rPr>
          <w:rFonts w:eastAsiaTheme="minorEastAsia"/>
          <w:sz w:val="20"/>
          <w:szCs w:val="20"/>
        </w:rPr>
        <w:t>organização</w:t>
      </w:r>
      <w:proofErr w:type="spellEnd"/>
      <w:r w:rsidRPr="00842B97">
        <w:rPr>
          <w:rFonts w:eastAsiaTheme="minorEastAsia"/>
          <w:sz w:val="20"/>
          <w:szCs w:val="20"/>
        </w:rPr>
        <w:t xml:space="preserve"> de </w:t>
      </w:r>
      <w:proofErr w:type="spellStart"/>
      <w:r w:rsidRPr="00842B97">
        <w:rPr>
          <w:rFonts w:eastAsiaTheme="minorEastAsia"/>
          <w:sz w:val="20"/>
          <w:szCs w:val="20"/>
        </w:rPr>
        <w:t>todos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os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conteúdos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disponibilizados</w:t>
      </w:r>
      <w:proofErr w:type="spellEnd"/>
      <w:r w:rsidRPr="00842B97">
        <w:rPr>
          <w:rFonts w:eastAsiaTheme="minorEastAsia"/>
          <w:sz w:val="20"/>
          <w:szCs w:val="20"/>
        </w:rPr>
        <w:t xml:space="preserve"> no website. </w:t>
      </w:r>
      <w:proofErr w:type="spellStart"/>
      <w:r w:rsidRPr="00842B97">
        <w:rPr>
          <w:rFonts w:eastAsiaTheme="minorEastAsia"/>
          <w:sz w:val="20"/>
          <w:szCs w:val="20"/>
        </w:rPr>
        <w:t>Através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desta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área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administrativa</w:t>
      </w:r>
      <w:proofErr w:type="spellEnd"/>
      <w:r w:rsidRPr="00842B97">
        <w:rPr>
          <w:rFonts w:eastAsiaTheme="minorEastAsia"/>
          <w:sz w:val="20"/>
          <w:szCs w:val="20"/>
        </w:rPr>
        <w:t xml:space="preserve">, é </w:t>
      </w:r>
      <w:proofErr w:type="spellStart"/>
      <w:r w:rsidRPr="00842B97">
        <w:rPr>
          <w:rFonts w:eastAsiaTheme="minorEastAsia"/>
          <w:sz w:val="20"/>
          <w:szCs w:val="20"/>
        </w:rPr>
        <w:t>possível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garantir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que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gramStart"/>
      <w:r w:rsidRPr="00842B97">
        <w:rPr>
          <w:rFonts w:eastAsiaTheme="minorEastAsia"/>
          <w:sz w:val="20"/>
          <w:szCs w:val="20"/>
        </w:rPr>
        <w:t>a</w:t>
      </w:r>
      <w:proofErr w:type="gram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informação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apresentada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aos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utilizadores</w:t>
      </w:r>
      <w:proofErr w:type="spellEnd"/>
      <w:r w:rsidRPr="00842B97">
        <w:rPr>
          <w:rFonts w:eastAsiaTheme="minorEastAsia"/>
          <w:sz w:val="20"/>
          <w:szCs w:val="20"/>
        </w:rPr>
        <w:t xml:space="preserve"> é </w:t>
      </w:r>
      <w:proofErr w:type="spellStart"/>
      <w:r w:rsidRPr="00842B97">
        <w:rPr>
          <w:rFonts w:eastAsiaTheme="minorEastAsia"/>
          <w:sz w:val="20"/>
          <w:szCs w:val="20"/>
        </w:rPr>
        <w:t>correta</w:t>
      </w:r>
      <w:proofErr w:type="spellEnd"/>
      <w:r w:rsidRPr="00842B97">
        <w:rPr>
          <w:rFonts w:eastAsiaTheme="minorEastAsia"/>
          <w:sz w:val="20"/>
          <w:szCs w:val="20"/>
        </w:rPr>
        <w:t xml:space="preserve">, </w:t>
      </w:r>
      <w:proofErr w:type="spellStart"/>
      <w:r w:rsidRPr="00842B97">
        <w:rPr>
          <w:rFonts w:eastAsiaTheme="minorEastAsia"/>
          <w:sz w:val="20"/>
          <w:szCs w:val="20"/>
        </w:rPr>
        <w:t>atualizada</w:t>
      </w:r>
      <w:proofErr w:type="spellEnd"/>
      <w:r w:rsidRPr="00842B97">
        <w:rPr>
          <w:rFonts w:eastAsiaTheme="minorEastAsia"/>
          <w:sz w:val="20"/>
          <w:szCs w:val="20"/>
        </w:rPr>
        <w:t xml:space="preserve"> e de </w:t>
      </w:r>
      <w:proofErr w:type="spellStart"/>
      <w:r w:rsidRPr="00842B97">
        <w:rPr>
          <w:rFonts w:eastAsiaTheme="minorEastAsia"/>
          <w:sz w:val="20"/>
          <w:szCs w:val="20"/>
        </w:rPr>
        <w:t>fácil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gestão</w:t>
      </w:r>
      <w:proofErr w:type="spellEnd"/>
      <w:r w:rsidRPr="00842B97">
        <w:rPr>
          <w:rFonts w:eastAsiaTheme="minorEastAsia"/>
          <w:sz w:val="20"/>
          <w:szCs w:val="20"/>
        </w:rPr>
        <w:t xml:space="preserve">, </w:t>
      </w:r>
      <w:proofErr w:type="spellStart"/>
      <w:r w:rsidRPr="00842B97">
        <w:rPr>
          <w:rFonts w:eastAsiaTheme="minorEastAsia"/>
          <w:sz w:val="20"/>
          <w:szCs w:val="20"/>
        </w:rPr>
        <w:t>contribuindo</w:t>
      </w:r>
      <w:proofErr w:type="spellEnd"/>
      <w:r w:rsidRPr="00842B97">
        <w:rPr>
          <w:rFonts w:eastAsiaTheme="minorEastAsia"/>
          <w:sz w:val="20"/>
          <w:szCs w:val="20"/>
        </w:rPr>
        <w:t xml:space="preserve"> para o </w:t>
      </w:r>
      <w:proofErr w:type="spellStart"/>
      <w:r w:rsidRPr="00842B97">
        <w:rPr>
          <w:rFonts w:eastAsiaTheme="minorEastAsia"/>
          <w:sz w:val="20"/>
          <w:szCs w:val="20"/>
        </w:rPr>
        <w:t>bom</w:t>
      </w:r>
      <w:proofErr w:type="spellEnd"/>
      <w:r w:rsidRPr="00842B97">
        <w:rPr>
          <w:rFonts w:eastAsiaTheme="minorEastAsia"/>
          <w:sz w:val="20"/>
          <w:szCs w:val="20"/>
        </w:rPr>
        <w:t xml:space="preserve"> </w:t>
      </w:r>
      <w:proofErr w:type="spellStart"/>
      <w:r w:rsidRPr="00842B97">
        <w:rPr>
          <w:rFonts w:eastAsiaTheme="minorEastAsia"/>
          <w:sz w:val="20"/>
          <w:szCs w:val="20"/>
        </w:rPr>
        <w:t>funcionamento</w:t>
      </w:r>
      <w:proofErr w:type="spellEnd"/>
      <w:r w:rsidRPr="00842B97">
        <w:rPr>
          <w:rFonts w:eastAsiaTheme="minorEastAsia"/>
          <w:sz w:val="20"/>
          <w:szCs w:val="20"/>
        </w:rPr>
        <w:t xml:space="preserve"> da </w:t>
      </w:r>
      <w:proofErr w:type="spellStart"/>
      <w:r w:rsidRPr="00842B97">
        <w:rPr>
          <w:rFonts w:eastAsiaTheme="minorEastAsia"/>
          <w:sz w:val="20"/>
          <w:szCs w:val="20"/>
        </w:rPr>
        <w:t>plataforma</w:t>
      </w:r>
      <w:proofErr w:type="spellEnd"/>
      <w:r w:rsidRPr="00842B97">
        <w:rPr>
          <w:rFonts w:eastAsiaTheme="minorEastAsia"/>
          <w:sz w:val="20"/>
          <w:szCs w:val="20"/>
        </w:rPr>
        <w:t>.</w:t>
      </w:r>
    </w:p>
    <w:p w14:paraId="710886EB" w14:textId="266CC54D" w:rsidR="00E625F5" w:rsidRDefault="00E625F5" w:rsidP="00E625F5">
      <w:pPr>
        <w:pStyle w:val="Ttulo1"/>
      </w:pPr>
      <w:bookmarkStart w:id="82" w:name="_Toc233651121"/>
      <w:r>
        <w:rPr>
          <w:rFonts w:eastAsiaTheme="minorEastAsia"/>
          <w:lang w:eastAsia="pt-PT"/>
        </w:rPr>
        <w:lastRenderedPageBreak/>
        <w:t>Conclusão</w:t>
      </w:r>
      <w:bookmarkEnd w:id="82"/>
    </w:p>
    <w:p w14:paraId="7434359A" w14:textId="05B19A0D" w:rsidR="00D65EA8" w:rsidRPr="00D65EA8" w:rsidRDefault="00D65EA8" w:rsidP="00D65EA8">
      <w:pPr>
        <w:spacing w:before="100" w:beforeAutospacing="1" w:after="100" w:afterAutospacing="1" w:line="240" w:lineRule="auto"/>
        <w:jc w:val="left"/>
        <w:rPr>
          <w:rFonts w:cs="Times New Roman"/>
          <w:lang w:val="pt-PT" w:eastAsia="pt-PT"/>
        </w:rPr>
      </w:pPr>
      <w:r w:rsidRPr="402E95E8">
        <w:rPr>
          <w:rFonts w:cs="Times New Roman"/>
          <w:lang w:val="pt-PT" w:eastAsia="pt-PT"/>
        </w:rPr>
        <w:t xml:space="preserve">O projeto </w:t>
      </w:r>
      <w:proofErr w:type="spellStart"/>
      <w:r w:rsidRPr="402E95E8">
        <w:rPr>
          <w:rFonts w:cs="Times New Roman"/>
          <w:b/>
          <w:lang w:val="pt-PT" w:eastAsia="pt-PT"/>
        </w:rPr>
        <w:t>PlayScore</w:t>
      </w:r>
      <w:proofErr w:type="spellEnd"/>
      <w:r w:rsidRPr="402E95E8">
        <w:rPr>
          <w:rFonts w:cs="Times New Roman"/>
          <w:lang w:val="pt-PT" w:eastAsia="pt-PT"/>
        </w:rPr>
        <w:t xml:space="preserve"> permitiu ao grupo desenvolver um website funcional dedicado ao mundo dos videojogos, reunindo informação sobre jogos, franquias, géneros, lançamentos e vencedores da categoria </w:t>
      </w:r>
      <w:r w:rsidRPr="402E95E8">
        <w:rPr>
          <w:rFonts w:cs="Times New Roman"/>
          <w:b/>
          <w:lang w:val="pt-PT" w:eastAsia="pt-PT"/>
        </w:rPr>
        <w:t>Jogo do Ano</w:t>
      </w:r>
      <w:r w:rsidRPr="402E95E8">
        <w:rPr>
          <w:rFonts w:cs="Times New Roman"/>
          <w:lang w:val="pt-PT" w:eastAsia="pt-PT"/>
        </w:rPr>
        <w:t>, bem como uma área de administração para a gestão dos conteúdos.</w:t>
      </w:r>
    </w:p>
    <w:p w14:paraId="11F94ABC" w14:textId="4AA4311C" w:rsidR="00D65EA8" w:rsidRPr="00D65EA8" w:rsidRDefault="00D65EA8" w:rsidP="00D65EA8">
      <w:pPr>
        <w:spacing w:before="100" w:beforeAutospacing="1" w:after="100" w:afterAutospacing="1" w:line="240" w:lineRule="auto"/>
        <w:jc w:val="left"/>
        <w:rPr>
          <w:rFonts w:cs="Times New Roman"/>
          <w:lang w:val="pt-PT" w:eastAsia="pt-PT"/>
        </w:rPr>
      </w:pPr>
      <w:r w:rsidRPr="402E95E8">
        <w:rPr>
          <w:rFonts w:cs="Times New Roman"/>
          <w:lang w:val="pt-PT" w:eastAsia="pt-PT"/>
        </w:rPr>
        <w:t>De um modo geral, os objetivos definidos foram alcançados. Apesar de algumas dificuldades relacionadas com a gestão do tempo e a implementação de determinadas funcionalidades, o grupo conseguiu concluir um projeto consistente e funcional, que poderá ser melhorado no futuro com a adição de novas funcionalidades e otimizações.</w:t>
      </w:r>
    </w:p>
    <w:p w14:paraId="27511521" w14:textId="2087E070" w:rsidR="00734D06" w:rsidRPr="00744410" w:rsidRDefault="00734D06" w:rsidP="00744410">
      <w:pPr>
        <w:rPr>
          <w:rFonts w:eastAsiaTheme="minorEastAsia"/>
          <w:lang w:val="pt-PT" w:eastAsia="pt-PT"/>
        </w:rPr>
      </w:pPr>
    </w:p>
    <w:sectPr w:rsidR="00734D06" w:rsidRPr="00744410" w:rsidSect="001A78CD">
      <w:footerReference w:type="first" r:id="rId34"/>
      <w:pgSz w:w="11907" w:h="16839" w:code="9"/>
      <w:pgMar w:top="1418" w:right="1701" w:bottom="1418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F6808" w14:textId="77777777" w:rsidR="008F2E79" w:rsidRDefault="008F2E79">
      <w:pPr>
        <w:rPr>
          <w:lang w:val="en-US"/>
        </w:rPr>
      </w:pPr>
      <w:r>
        <w:rPr>
          <w:lang w:val="en-US"/>
        </w:rPr>
        <w:separator/>
      </w:r>
    </w:p>
  </w:endnote>
  <w:endnote w:type="continuationSeparator" w:id="0">
    <w:p w14:paraId="4F1F613B" w14:textId="77777777" w:rsidR="008F2E79" w:rsidRDefault="008F2E79">
      <w:pPr>
        <w:rPr>
          <w:lang w:val="en-US"/>
        </w:rPr>
      </w:pPr>
      <w:r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5307610"/>
      <w:docPartObj>
        <w:docPartGallery w:val="Page Numbers (Bottom of Page)"/>
        <w:docPartUnique/>
      </w:docPartObj>
    </w:sdtPr>
    <w:sdtContent>
      <w:p w14:paraId="11E02860" w14:textId="77777777" w:rsidR="00C17BC3" w:rsidRPr="001A78CD" w:rsidRDefault="00F81F8E" w:rsidP="001A78CD">
        <w:pPr>
          <w:pStyle w:val="Rodap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04FC" w:rsidRPr="001F04FC">
          <w:rPr>
            <w:noProof/>
            <w:lang w:val="pt-PT"/>
          </w:rPr>
          <w:t>10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5226" w14:textId="77777777" w:rsidR="00C17BC3" w:rsidRDefault="00121481">
    <w:pPr>
      <w:pStyle w:val="Rodap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81F8E">
      <w:rPr>
        <w:noProof/>
      </w:rPr>
      <w:t>1</w:t>
    </w:r>
    <w:r>
      <w:rPr>
        <w:noProof/>
      </w:rPr>
      <w:fldChar w:fldCharType="end"/>
    </w:r>
  </w:p>
  <w:p w14:paraId="00757485" w14:textId="77777777" w:rsidR="00C17BC3" w:rsidRDefault="00C17BC3">
    <w:pPr>
      <w:rPr>
        <w:lang w:val="en-US"/>
      </w:rPr>
    </w:pPr>
  </w:p>
  <w:p w14:paraId="3503B755" w14:textId="77777777" w:rsidR="003D2B84" w:rsidRDefault="003D2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3463" w14:textId="77777777" w:rsidR="008F2E79" w:rsidRDefault="008F2E79">
      <w:pPr>
        <w:rPr>
          <w:lang w:val="en-US"/>
        </w:rPr>
      </w:pPr>
      <w:r>
        <w:rPr>
          <w:lang w:val="en-US"/>
        </w:rPr>
        <w:separator/>
      </w:r>
    </w:p>
  </w:footnote>
  <w:footnote w:type="continuationSeparator" w:id="0">
    <w:p w14:paraId="7D79DE6E" w14:textId="77777777" w:rsidR="008F2E79" w:rsidRDefault="008F2E79">
      <w:pPr>
        <w:rPr>
          <w:lang w:val="en-US"/>
        </w:rPr>
      </w:pPr>
      <w:r>
        <w:rPr>
          <w:lang w:val="en-US"/>
        </w:rPr>
        <w:separator/>
      </w:r>
    </w:p>
  </w:footnote>
  <w:footnote w:type="continuationNotice" w:id="1">
    <w:p w14:paraId="76A0C196" w14:textId="77777777" w:rsidR="008F2E79" w:rsidRPr="00F20B3E" w:rsidRDefault="008F2E79">
      <w:pPr>
        <w:rPr>
          <w:i/>
          <w:iCs/>
          <w:sz w:val="18"/>
          <w:szCs w:val="20"/>
          <w:lang w:val="pt-PT"/>
        </w:rPr>
      </w:pPr>
      <w:r w:rsidRPr="00F20B3E">
        <w:rPr>
          <w:i/>
          <w:iCs/>
          <w:sz w:val="18"/>
          <w:szCs w:val="20"/>
          <w:lang w:val="pt-PT"/>
        </w:rPr>
        <w:t xml:space="preserve">(continuação </w:t>
      </w:r>
      <w:proofErr w:type="gramStart"/>
      <w:r w:rsidRPr="00F20B3E">
        <w:rPr>
          <w:i/>
          <w:iCs/>
          <w:sz w:val="18"/>
          <w:szCs w:val="20"/>
          <w:lang w:val="pt-PT"/>
        </w:rPr>
        <w:t>da notas</w:t>
      </w:r>
      <w:proofErr w:type="gramEnd"/>
      <w:r w:rsidRPr="00F20B3E">
        <w:rPr>
          <w:i/>
          <w:iCs/>
          <w:sz w:val="18"/>
          <w:szCs w:val="20"/>
          <w:lang w:val="pt-PT"/>
        </w:rPr>
        <w:t xml:space="preserve"> de rodapé)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88C2E" w14:textId="77777777" w:rsidR="00B23C8A" w:rsidRDefault="00F81F8E" w:rsidP="00F81F8E">
    <w:pPr>
      <w:pBdr>
        <w:bottom w:val="single" w:sz="4" w:space="1" w:color="auto"/>
      </w:pBdr>
      <w:jc w:val="right"/>
      <w:rPr>
        <w:lang w:val="en-US"/>
      </w:rPr>
    </w:pPr>
    <w:proofErr w:type="spellStart"/>
    <w:r>
      <w:rPr>
        <w:lang w:val="en-US"/>
      </w:rPr>
      <w:t>Título</w:t>
    </w:r>
    <w:proofErr w:type="spellEnd"/>
    <w:r>
      <w:rPr>
        <w:lang w:val="en-US"/>
      </w:rPr>
      <w:t xml:space="preserve"> do </w:t>
    </w:r>
    <w:proofErr w:type="spellStart"/>
    <w:r>
      <w:rPr>
        <w:lang w:val="en-US"/>
      </w:rPr>
      <w:t>Projeto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FAAD" w14:textId="60F09055" w:rsidR="00873C7F" w:rsidRDefault="00873C7F" w:rsidP="001A78CD">
    <w:pPr>
      <w:pBdr>
        <w:bottom w:val="single" w:sz="4" w:space="1" w:color="auto"/>
      </w:pBdr>
      <w:jc w:val="right"/>
      <w:rPr>
        <w:lang w:val="en-US"/>
      </w:rPr>
    </w:pPr>
  </w:p>
  <w:p w14:paraId="66B6AD4C" w14:textId="28989AB7" w:rsidR="00B23C8A" w:rsidRDefault="00E22C89" w:rsidP="001A78CD">
    <w:pPr>
      <w:pBdr>
        <w:bottom w:val="single" w:sz="4" w:space="1" w:color="auto"/>
      </w:pBdr>
      <w:jc w:val="right"/>
      <w:rPr>
        <w:lang w:val="en-US"/>
      </w:rPr>
    </w:pPr>
    <w:proofErr w:type="spellStart"/>
    <w:r>
      <w:rPr>
        <w:lang w:val="en-US"/>
      </w:rPr>
      <w:t>PlayScore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acommarcas"/>
      <w:lvlText w:val="*"/>
      <w:lvlJc w:val="left"/>
      <w:pPr>
        <w:ind w:left="0" w:firstLine="0"/>
      </w:pPr>
    </w:lvl>
  </w:abstractNum>
  <w:abstractNum w:abstractNumId="1" w15:restartNumberingAfterBreak="0">
    <w:nsid w:val="0396524A"/>
    <w:multiLevelType w:val="hybridMultilevel"/>
    <w:tmpl w:val="0BE002DC"/>
    <w:lvl w:ilvl="0" w:tplc="B08A5116">
      <w:start w:val="1"/>
      <w:numFmt w:val="decimal"/>
      <w:lvlText w:val="4.%1"/>
      <w:lvlJc w:val="left"/>
      <w:pPr>
        <w:ind w:left="92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092CAF"/>
    <w:multiLevelType w:val="hybridMultilevel"/>
    <w:tmpl w:val="E7205E76"/>
    <w:lvl w:ilvl="0" w:tplc="E83CEC32">
      <w:start w:val="1"/>
      <w:numFmt w:val="decimal"/>
      <w:pStyle w:val="NumberedList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16"/>
        <w:szCs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2912C1A"/>
    <w:multiLevelType w:val="hybridMultilevel"/>
    <w:tmpl w:val="96386F6A"/>
    <w:lvl w:ilvl="0" w:tplc="0A68AC1E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43DBA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A0A32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B497CE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65114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D2F73E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F6CD1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0EE6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869B66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E35327"/>
    <w:multiLevelType w:val="hybridMultilevel"/>
    <w:tmpl w:val="A942DB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D1471"/>
    <w:multiLevelType w:val="hybridMultilevel"/>
    <w:tmpl w:val="82E4D5BE"/>
    <w:lvl w:ilvl="0" w:tplc="33E2D58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AB948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8A61A2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A2847A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D22AEA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8ED280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DE0C0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FA64CC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1480C6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D2F5B"/>
    <w:multiLevelType w:val="hybridMultilevel"/>
    <w:tmpl w:val="CD2A7312"/>
    <w:lvl w:ilvl="0" w:tplc="0A68AC1E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2245B33"/>
    <w:multiLevelType w:val="hybridMultilevel"/>
    <w:tmpl w:val="154C769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AC18EE"/>
    <w:multiLevelType w:val="multilevel"/>
    <w:tmpl w:val="39A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338E8"/>
    <w:multiLevelType w:val="multilevel"/>
    <w:tmpl w:val="9A2AEC6A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73732990">
    <w:abstractNumId w:val="0"/>
    <w:lvlOverride w:ilvl="0">
      <w:lvl w:ilvl="0">
        <w:numFmt w:val="bullet"/>
        <w:pStyle w:val="Listacommarcas"/>
        <w:lvlText w:val=""/>
        <w:legacy w:legacy="1" w:legacySpace="0" w:legacyIndent="360"/>
        <w:lvlJc w:val="left"/>
        <w:pPr>
          <w:ind w:left="0" w:hanging="360"/>
        </w:pPr>
        <w:rPr>
          <w:rFonts w:ascii="Wingdings" w:hAnsi="Wingdings" w:hint="default"/>
          <w:sz w:val="12"/>
        </w:rPr>
      </w:lvl>
    </w:lvlOverride>
  </w:num>
  <w:num w:numId="2" w16cid:durableId="2032412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7217072">
    <w:abstractNumId w:val="12"/>
  </w:num>
  <w:num w:numId="4" w16cid:durableId="21447367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2831019">
    <w:abstractNumId w:val="1"/>
  </w:num>
  <w:num w:numId="6" w16cid:durableId="1010908780">
    <w:abstractNumId w:val="5"/>
  </w:num>
  <w:num w:numId="7" w16cid:durableId="1848786344">
    <w:abstractNumId w:val="7"/>
  </w:num>
  <w:num w:numId="8" w16cid:durableId="950819323">
    <w:abstractNumId w:val="8"/>
  </w:num>
  <w:num w:numId="9" w16cid:durableId="1060440192">
    <w:abstractNumId w:val="6"/>
  </w:num>
  <w:num w:numId="10" w16cid:durableId="1579091886">
    <w:abstractNumId w:val="9"/>
  </w:num>
  <w:num w:numId="11" w16cid:durableId="434794122">
    <w:abstractNumId w:val="10"/>
  </w:num>
  <w:num w:numId="12" w16cid:durableId="553470017">
    <w:abstractNumId w:val="4"/>
  </w:num>
  <w:num w:numId="13" w16cid:durableId="1350597029">
    <w:abstractNumId w:val="2"/>
  </w:num>
  <w:num w:numId="14" w16cid:durableId="553203782">
    <w:abstractNumId w:val="7"/>
  </w:num>
  <w:num w:numId="15" w16cid:durableId="26295916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360"/>
  <w:hyphenationZone w:val="425"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bc042b,#900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175"/>
    <w:rsid w:val="000010B1"/>
    <w:rsid w:val="00001E4E"/>
    <w:rsid w:val="00002FF7"/>
    <w:rsid w:val="0000305D"/>
    <w:rsid w:val="00004475"/>
    <w:rsid w:val="00005C66"/>
    <w:rsid w:val="000065FD"/>
    <w:rsid w:val="000067DF"/>
    <w:rsid w:val="0000775E"/>
    <w:rsid w:val="000101D5"/>
    <w:rsid w:val="00010460"/>
    <w:rsid w:val="00011231"/>
    <w:rsid w:val="00011ED6"/>
    <w:rsid w:val="000123B6"/>
    <w:rsid w:val="00012665"/>
    <w:rsid w:val="000135B7"/>
    <w:rsid w:val="00014246"/>
    <w:rsid w:val="00017972"/>
    <w:rsid w:val="00020122"/>
    <w:rsid w:val="00020E58"/>
    <w:rsid w:val="00021772"/>
    <w:rsid w:val="0002206D"/>
    <w:rsid w:val="00022455"/>
    <w:rsid w:val="0002318D"/>
    <w:rsid w:val="0002368E"/>
    <w:rsid w:val="000236D1"/>
    <w:rsid w:val="000237CD"/>
    <w:rsid w:val="0002409F"/>
    <w:rsid w:val="0002422F"/>
    <w:rsid w:val="00025384"/>
    <w:rsid w:val="00025386"/>
    <w:rsid w:val="000275A0"/>
    <w:rsid w:val="00027650"/>
    <w:rsid w:val="000306C8"/>
    <w:rsid w:val="000327A1"/>
    <w:rsid w:val="00034158"/>
    <w:rsid w:val="000342F8"/>
    <w:rsid w:val="0003487D"/>
    <w:rsid w:val="00034D80"/>
    <w:rsid w:val="00034EF1"/>
    <w:rsid w:val="00035BC4"/>
    <w:rsid w:val="00035ECF"/>
    <w:rsid w:val="0003682D"/>
    <w:rsid w:val="000374D4"/>
    <w:rsid w:val="00037963"/>
    <w:rsid w:val="00037C24"/>
    <w:rsid w:val="00040096"/>
    <w:rsid w:val="00040C52"/>
    <w:rsid w:val="000413EE"/>
    <w:rsid w:val="00042783"/>
    <w:rsid w:val="0004364E"/>
    <w:rsid w:val="000446C9"/>
    <w:rsid w:val="00044E14"/>
    <w:rsid w:val="00045EE5"/>
    <w:rsid w:val="000464D8"/>
    <w:rsid w:val="00046EE4"/>
    <w:rsid w:val="00047060"/>
    <w:rsid w:val="000502D7"/>
    <w:rsid w:val="00050ABC"/>
    <w:rsid w:val="00051020"/>
    <w:rsid w:val="000512D1"/>
    <w:rsid w:val="000522B2"/>
    <w:rsid w:val="00052A1C"/>
    <w:rsid w:val="00053FA7"/>
    <w:rsid w:val="00054A77"/>
    <w:rsid w:val="00054AF5"/>
    <w:rsid w:val="00054C5C"/>
    <w:rsid w:val="00054E6B"/>
    <w:rsid w:val="00056A15"/>
    <w:rsid w:val="00056E11"/>
    <w:rsid w:val="00056E74"/>
    <w:rsid w:val="00057622"/>
    <w:rsid w:val="00057A08"/>
    <w:rsid w:val="000608FD"/>
    <w:rsid w:val="000634C5"/>
    <w:rsid w:val="00063673"/>
    <w:rsid w:val="00064DD9"/>
    <w:rsid w:val="000650A2"/>
    <w:rsid w:val="00066F95"/>
    <w:rsid w:val="000675A5"/>
    <w:rsid w:val="00067C91"/>
    <w:rsid w:val="00067D2A"/>
    <w:rsid w:val="00067E85"/>
    <w:rsid w:val="00070897"/>
    <w:rsid w:val="00070E52"/>
    <w:rsid w:val="000714EB"/>
    <w:rsid w:val="00071F4C"/>
    <w:rsid w:val="0007217D"/>
    <w:rsid w:val="00072F08"/>
    <w:rsid w:val="000753A8"/>
    <w:rsid w:val="000758A9"/>
    <w:rsid w:val="0007597B"/>
    <w:rsid w:val="00076BA1"/>
    <w:rsid w:val="00076D1D"/>
    <w:rsid w:val="00076D40"/>
    <w:rsid w:val="00077B1C"/>
    <w:rsid w:val="00082E20"/>
    <w:rsid w:val="000830D8"/>
    <w:rsid w:val="0008478F"/>
    <w:rsid w:val="00085215"/>
    <w:rsid w:val="00085EC0"/>
    <w:rsid w:val="00087370"/>
    <w:rsid w:val="00087BDC"/>
    <w:rsid w:val="00090A05"/>
    <w:rsid w:val="00091A84"/>
    <w:rsid w:val="00092095"/>
    <w:rsid w:val="0009294E"/>
    <w:rsid w:val="00092CA1"/>
    <w:rsid w:val="000931E3"/>
    <w:rsid w:val="000932F8"/>
    <w:rsid w:val="00093B45"/>
    <w:rsid w:val="00095333"/>
    <w:rsid w:val="00095655"/>
    <w:rsid w:val="00096082"/>
    <w:rsid w:val="00096141"/>
    <w:rsid w:val="0009693D"/>
    <w:rsid w:val="00097011"/>
    <w:rsid w:val="00097131"/>
    <w:rsid w:val="000A0157"/>
    <w:rsid w:val="000A025B"/>
    <w:rsid w:val="000A0DE5"/>
    <w:rsid w:val="000A10F8"/>
    <w:rsid w:val="000A2023"/>
    <w:rsid w:val="000A28E7"/>
    <w:rsid w:val="000A2C97"/>
    <w:rsid w:val="000A3EA6"/>
    <w:rsid w:val="000A41FB"/>
    <w:rsid w:val="000A5CB3"/>
    <w:rsid w:val="000A6C36"/>
    <w:rsid w:val="000A7AD0"/>
    <w:rsid w:val="000A7C02"/>
    <w:rsid w:val="000A7F91"/>
    <w:rsid w:val="000B028B"/>
    <w:rsid w:val="000B1655"/>
    <w:rsid w:val="000B249D"/>
    <w:rsid w:val="000B4DCD"/>
    <w:rsid w:val="000B5100"/>
    <w:rsid w:val="000B51C7"/>
    <w:rsid w:val="000B53E8"/>
    <w:rsid w:val="000B698D"/>
    <w:rsid w:val="000B6E82"/>
    <w:rsid w:val="000B77DA"/>
    <w:rsid w:val="000C0449"/>
    <w:rsid w:val="000C197F"/>
    <w:rsid w:val="000C19C9"/>
    <w:rsid w:val="000C206D"/>
    <w:rsid w:val="000C2163"/>
    <w:rsid w:val="000C2D9A"/>
    <w:rsid w:val="000C3704"/>
    <w:rsid w:val="000C44B4"/>
    <w:rsid w:val="000C5041"/>
    <w:rsid w:val="000C7AEA"/>
    <w:rsid w:val="000D0DB0"/>
    <w:rsid w:val="000D3C0C"/>
    <w:rsid w:val="000D4262"/>
    <w:rsid w:val="000D78F8"/>
    <w:rsid w:val="000E0C64"/>
    <w:rsid w:val="000E21D6"/>
    <w:rsid w:val="000E3E4B"/>
    <w:rsid w:val="000E43D3"/>
    <w:rsid w:val="000E4C65"/>
    <w:rsid w:val="000E781F"/>
    <w:rsid w:val="000E7F54"/>
    <w:rsid w:val="000F014A"/>
    <w:rsid w:val="000F08D2"/>
    <w:rsid w:val="000F1C82"/>
    <w:rsid w:val="000F2933"/>
    <w:rsid w:val="000F2BBD"/>
    <w:rsid w:val="000F3345"/>
    <w:rsid w:val="000F4718"/>
    <w:rsid w:val="000F592F"/>
    <w:rsid w:val="000F5B2A"/>
    <w:rsid w:val="000F6F89"/>
    <w:rsid w:val="000F7680"/>
    <w:rsid w:val="00100419"/>
    <w:rsid w:val="00100F21"/>
    <w:rsid w:val="0010194B"/>
    <w:rsid w:val="00101ADC"/>
    <w:rsid w:val="001022D6"/>
    <w:rsid w:val="001034E3"/>
    <w:rsid w:val="001047C4"/>
    <w:rsid w:val="00105764"/>
    <w:rsid w:val="00105A5A"/>
    <w:rsid w:val="00106276"/>
    <w:rsid w:val="001066A1"/>
    <w:rsid w:val="00107BF8"/>
    <w:rsid w:val="00110F62"/>
    <w:rsid w:val="00111DF1"/>
    <w:rsid w:val="00112BF0"/>
    <w:rsid w:val="00112F1C"/>
    <w:rsid w:val="00113CA3"/>
    <w:rsid w:val="00114A1C"/>
    <w:rsid w:val="00115989"/>
    <w:rsid w:val="00115C62"/>
    <w:rsid w:val="00115DD6"/>
    <w:rsid w:val="0012029A"/>
    <w:rsid w:val="001206F6"/>
    <w:rsid w:val="001212B4"/>
    <w:rsid w:val="00121481"/>
    <w:rsid w:val="00123283"/>
    <w:rsid w:val="0012499C"/>
    <w:rsid w:val="00125176"/>
    <w:rsid w:val="00125EA1"/>
    <w:rsid w:val="00127811"/>
    <w:rsid w:val="00127F9F"/>
    <w:rsid w:val="0013056B"/>
    <w:rsid w:val="00130723"/>
    <w:rsid w:val="001315C5"/>
    <w:rsid w:val="00132EDC"/>
    <w:rsid w:val="001337ED"/>
    <w:rsid w:val="00134115"/>
    <w:rsid w:val="001352AF"/>
    <w:rsid w:val="0013530D"/>
    <w:rsid w:val="00135580"/>
    <w:rsid w:val="00135795"/>
    <w:rsid w:val="00136268"/>
    <w:rsid w:val="00136534"/>
    <w:rsid w:val="0013699B"/>
    <w:rsid w:val="00137E64"/>
    <w:rsid w:val="001403D5"/>
    <w:rsid w:val="00140455"/>
    <w:rsid w:val="00140622"/>
    <w:rsid w:val="001410FF"/>
    <w:rsid w:val="00141671"/>
    <w:rsid w:val="00141C30"/>
    <w:rsid w:val="0014212A"/>
    <w:rsid w:val="00142528"/>
    <w:rsid w:val="00142DA5"/>
    <w:rsid w:val="00143765"/>
    <w:rsid w:val="001439C0"/>
    <w:rsid w:val="001441AD"/>
    <w:rsid w:val="001442B3"/>
    <w:rsid w:val="0014543E"/>
    <w:rsid w:val="00145876"/>
    <w:rsid w:val="0014665A"/>
    <w:rsid w:val="001473E3"/>
    <w:rsid w:val="001525F9"/>
    <w:rsid w:val="0015270D"/>
    <w:rsid w:val="0015285B"/>
    <w:rsid w:val="001538F7"/>
    <w:rsid w:val="00154328"/>
    <w:rsid w:val="00155526"/>
    <w:rsid w:val="00155607"/>
    <w:rsid w:val="00155817"/>
    <w:rsid w:val="00155CDC"/>
    <w:rsid w:val="0015697D"/>
    <w:rsid w:val="00162520"/>
    <w:rsid w:val="0016306A"/>
    <w:rsid w:val="001639B4"/>
    <w:rsid w:val="0016517F"/>
    <w:rsid w:val="00165CF2"/>
    <w:rsid w:val="00166997"/>
    <w:rsid w:val="00167803"/>
    <w:rsid w:val="001710B7"/>
    <w:rsid w:val="00171FFB"/>
    <w:rsid w:val="00172ABE"/>
    <w:rsid w:val="00172E8E"/>
    <w:rsid w:val="00173694"/>
    <w:rsid w:val="001741AF"/>
    <w:rsid w:val="00174889"/>
    <w:rsid w:val="00174ED2"/>
    <w:rsid w:val="00175BD4"/>
    <w:rsid w:val="00176040"/>
    <w:rsid w:val="0017619C"/>
    <w:rsid w:val="00176519"/>
    <w:rsid w:val="0017704B"/>
    <w:rsid w:val="0017737E"/>
    <w:rsid w:val="001806BE"/>
    <w:rsid w:val="00181348"/>
    <w:rsid w:val="00182756"/>
    <w:rsid w:val="00182B06"/>
    <w:rsid w:val="00182F9B"/>
    <w:rsid w:val="00183BE9"/>
    <w:rsid w:val="00183CDA"/>
    <w:rsid w:val="001842ED"/>
    <w:rsid w:val="00185F02"/>
    <w:rsid w:val="00187B43"/>
    <w:rsid w:val="001909EB"/>
    <w:rsid w:val="0019117E"/>
    <w:rsid w:val="00191BFE"/>
    <w:rsid w:val="0019209B"/>
    <w:rsid w:val="0019436E"/>
    <w:rsid w:val="0019489D"/>
    <w:rsid w:val="00194A69"/>
    <w:rsid w:val="00194A77"/>
    <w:rsid w:val="00195727"/>
    <w:rsid w:val="00195AF1"/>
    <w:rsid w:val="00195C69"/>
    <w:rsid w:val="00195EE4"/>
    <w:rsid w:val="0019607B"/>
    <w:rsid w:val="00197B3F"/>
    <w:rsid w:val="00197C51"/>
    <w:rsid w:val="00197EF9"/>
    <w:rsid w:val="001A05B1"/>
    <w:rsid w:val="001A0895"/>
    <w:rsid w:val="001A0ACE"/>
    <w:rsid w:val="001A0B3A"/>
    <w:rsid w:val="001A103D"/>
    <w:rsid w:val="001A253C"/>
    <w:rsid w:val="001A2C5D"/>
    <w:rsid w:val="001A3880"/>
    <w:rsid w:val="001A435C"/>
    <w:rsid w:val="001A4D5D"/>
    <w:rsid w:val="001A5F6B"/>
    <w:rsid w:val="001A6E27"/>
    <w:rsid w:val="001A753C"/>
    <w:rsid w:val="001A76A6"/>
    <w:rsid w:val="001A78CD"/>
    <w:rsid w:val="001B00BE"/>
    <w:rsid w:val="001B0B3C"/>
    <w:rsid w:val="001B1033"/>
    <w:rsid w:val="001B2022"/>
    <w:rsid w:val="001B2490"/>
    <w:rsid w:val="001B2EEF"/>
    <w:rsid w:val="001B417F"/>
    <w:rsid w:val="001B4A25"/>
    <w:rsid w:val="001B549A"/>
    <w:rsid w:val="001B61BA"/>
    <w:rsid w:val="001B716F"/>
    <w:rsid w:val="001B7719"/>
    <w:rsid w:val="001B7FE7"/>
    <w:rsid w:val="001C0174"/>
    <w:rsid w:val="001C0444"/>
    <w:rsid w:val="001C0DE9"/>
    <w:rsid w:val="001C1044"/>
    <w:rsid w:val="001C10A0"/>
    <w:rsid w:val="001C13FF"/>
    <w:rsid w:val="001C158A"/>
    <w:rsid w:val="001C16CF"/>
    <w:rsid w:val="001C1B45"/>
    <w:rsid w:val="001C1D16"/>
    <w:rsid w:val="001C3E08"/>
    <w:rsid w:val="001C4B07"/>
    <w:rsid w:val="001C5191"/>
    <w:rsid w:val="001C558A"/>
    <w:rsid w:val="001C62CA"/>
    <w:rsid w:val="001C74B4"/>
    <w:rsid w:val="001C7C13"/>
    <w:rsid w:val="001D0B0F"/>
    <w:rsid w:val="001D24B3"/>
    <w:rsid w:val="001D2DFE"/>
    <w:rsid w:val="001D3BF2"/>
    <w:rsid w:val="001D608B"/>
    <w:rsid w:val="001D72B4"/>
    <w:rsid w:val="001D7E0E"/>
    <w:rsid w:val="001E02EB"/>
    <w:rsid w:val="001E0F0D"/>
    <w:rsid w:val="001E0F4F"/>
    <w:rsid w:val="001E0FFC"/>
    <w:rsid w:val="001E1A88"/>
    <w:rsid w:val="001E1D0D"/>
    <w:rsid w:val="001E20DE"/>
    <w:rsid w:val="001E2316"/>
    <w:rsid w:val="001E3323"/>
    <w:rsid w:val="001E39E2"/>
    <w:rsid w:val="001E3D98"/>
    <w:rsid w:val="001E4890"/>
    <w:rsid w:val="001E4FE4"/>
    <w:rsid w:val="001E537D"/>
    <w:rsid w:val="001E5882"/>
    <w:rsid w:val="001E5EFA"/>
    <w:rsid w:val="001E7046"/>
    <w:rsid w:val="001F038A"/>
    <w:rsid w:val="001F04FC"/>
    <w:rsid w:val="001F1D27"/>
    <w:rsid w:val="001F3113"/>
    <w:rsid w:val="001F3F6C"/>
    <w:rsid w:val="001F4B81"/>
    <w:rsid w:val="001F5263"/>
    <w:rsid w:val="001F59A3"/>
    <w:rsid w:val="001F6EFA"/>
    <w:rsid w:val="001F6F28"/>
    <w:rsid w:val="001F71FA"/>
    <w:rsid w:val="001F7710"/>
    <w:rsid w:val="001F7AFD"/>
    <w:rsid w:val="002002C5"/>
    <w:rsid w:val="00200CCB"/>
    <w:rsid w:val="00201F9C"/>
    <w:rsid w:val="0020246E"/>
    <w:rsid w:val="00202541"/>
    <w:rsid w:val="002031B0"/>
    <w:rsid w:val="002033E6"/>
    <w:rsid w:val="0020465D"/>
    <w:rsid w:val="0020471F"/>
    <w:rsid w:val="00205999"/>
    <w:rsid w:val="00206A54"/>
    <w:rsid w:val="00207122"/>
    <w:rsid w:val="002077E8"/>
    <w:rsid w:val="002110CE"/>
    <w:rsid w:val="002111B9"/>
    <w:rsid w:val="00211F5E"/>
    <w:rsid w:val="00212707"/>
    <w:rsid w:val="00213C51"/>
    <w:rsid w:val="00215D5A"/>
    <w:rsid w:val="00216577"/>
    <w:rsid w:val="00217BEB"/>
    <w:rsid w:val="00220504"/>
    <w:rsid w:val="00220CAA"/>
    <w:rsid w:val="0022173B"/>
    <w:rsid w:val="002217F7"/>
    <w:rsid w:val="00221ECD"/>
    <w:rsid w:val="00222AE6"/>
    <w:rsid w:val="00222BA2"/>
    <w:rsid w:val="00223B30"/>
    <w:rsid w:val="00226055"/>
    <w:rsid w:val="0022794F"/>
    <w:rsid w:val="00227D59"/>
    <w:rsid w:val="002314C2"/>
    <w:rsid w:val="002317D8"/>
    <w:rsid w:val="002327B6"/>
    <w:rsid w:val="00233210"/>
    <w:rsid w:val="0023348E"/>
    <w:rsid w:val="00233B4D"/>
    <w:rsid w:val="00233C08"/>
    <w:rsid w:val="00235E20"/>
    <w:rsid w:val="002364DC"/>
    <w:rsid w:val="002373B6"/>
    <w:rsid w:val="0023754B"/>
    <w:rsid w:val="0023765C"/>
    <w:rsid w:val="00237DF6"/>
    <w:rsid w:val="00240854"/>
    <w:rsid w:val="00240FC2"/>
    <w:rsid w:val="002413C1"/>
    <w:rsid w:val="002415A9"/>
    <w:rsid w:val="00242036"/>
    <w:rsid w:val="002425CC"/>
    <w:rsid w:val="002426F0"/>
    <w:rsid w:val="002434F9"/>
    <w:rsid w:val="00244058"/>
    <w:rsid w:val="002442CE"/>
    <w:rsid w:val="002448BF"/>
    <w:rsid w:val="00246AA3"/>
    <w:rsid w:val="00251409"/>
    <w:rsid w:val="00251BED"/>
    <w:rsid w:val="002522CC"/>
    <w:rsid w:val="00252834"/>
    <w:rsid w:val="00253FA7"/>
    <w:rsid w:val="002543BD"/>
    <w:rsid w:val="002546C0"/>
    <w:rsid w:val="002547DA"/>
    <w:rsid w:val="00256660"/>
    <w:rsid w:val="00257150"/>
    <w:rsid w:val="00260CD3"/>
    <w:rsid w:val="00261046"/>
    <w:rsid w:val="00261DD2"/>
    <w:rsid w:val="00263887"/>
    <w:rsid w:val="00263A7D"/>
    <w:rsid w:val="00266E2B"/>
    <w:rsid w:val="00267B36"/>
    <w:rsid w:val="002706D7"/>
    <w:rsid w:val="00271A5A"/>
    <w:rsid w:val="00275235"/>
    <w:rsid w:val="002752C1"/>
    <w:rsid w:val="0027531D"/>
    <w:rsid w:val="002767EC"/>
    <w:rsid w:val="00277046"/>
    <w:rsid w:val="00277083"/>
    <w:rsid w:val="0027767E"/>
    <w:rsid w:val="00277A3C"/>
    <w:rsid w:val="002803A9"/>
    <w:rsid w:val="00281A8C"/>
    <w:rsid w:val="00281D08"/>
    <w:rsid w:val="00281EF2"/>
    <w:rsid w:val="002824CC"/>
    <w:rsid w:val="0028466C"/>
    <w:rsid w:val="002849E3"/>
    <w:rsid w:val="00286C6E"/>
    <w:rsid w:val="00286EC4"/>
    <w:rsid w:val="00287103"/>
    <w:rsid w:val="0028774F"/>
    <w:rsid w:val="00290295"/>
    <w:rsid w:val="00290EB2"/>
    <w:rsid w:val="00291A8A"/>
    <w:rsid w:val="00292E4D"/>
    <w:rsid w:val="00294CB7"/>
    <w:rsid w:val="00296F16"/>
    <w:rsid w:val="00297AAB"/>
    <w:rsid w:val="002A3CEA"/>
    <w:rsid w:val="002A4FE0"/>
    <w:rsid w:val="002A5194"/>
    <w:rsid w:val="002A56C1"/>
    <w:rsid w:val="002A6840"/>
    <w:rsid w:val="002A6C60"/>
    <w:rsid w:val="002A7B6E"/>
    <w:rsid w:val="002B0123"/>
    <w:rsid w:val="002B044D"/>
    <w:rsid w:val="002B0F4A"/>
    <w:rsid w:val="002B1525"/>
    <w:rsid w:val="002B1535"/>
    <w:rsid w:val="002B3874"/>
    <w:rsid w:val="002B404D"/>
    <w:rsid w:val="002B4074"/>
    <w:rsid w:val="002B4449"/>
    <w:rsid w:val="002B488F"/>
    <w:rsid w:val="002B5491"/>
    <w:rsid w:val="002B5AE8"/>
    <w:rsid w:val="002B5EEE"/>
    <w:rsid w:val="002B6CAB"/>
    <w:rsid w:val="002B6F3E"/>
    <w:rsid w:val="002B73E8"/>
    <w:rsid w:val="002B7FB8"/>
    <w:rsid w:val="002C03B7"/>
    <w:rsid w:val="002C0F7A"/>
    <w:rsid w:val="002C1A2C"/>
    <w:rsid w:val="002C2359"/>
    <w:rsid w:val="002C4975"/>
    <w:rsid w:val="002C6CCC"/>
    <w:rsid w:val="002C72DB"/>
    <w:rsid w:val="002C78A7"/>
    <w:rsid w:val="002D0D2C"/>
    <w:rsid w:val="002D1284"/>
    <w:rsid w:val="002D1E82"/>
    <w:rsid w:val="002D2611"/>
    <w:rsid w:val="002D4D09"/>
    <w:rsid w:val="002D5198"/>
    <w:rsid w:val="002D6133"/>
    <w:rsid w:val="002E041D"/>
    <w:rsid w:val="002E1345"/>
    <w:rsid w:val="002E2646"/>
    <w:rsid w:val="002E55BD"/>
    <w:rsid w:val="002E57AA"/>
    <w:rsid w:val="002E5BA2"/>
    <w:rsid w:val="002E6ED1"/>
    <w:rsid w:val="002F1400"/>
    <w:rsid w:val="002F1B12"/>
    <w:rsid w:val="002F28E1"/>
    <w:rsid w:val="002F30F0"/>
    <w:rsid w:val="002F4E1B"/>
    <w:rsid w:val="002F5FC7"/>
    <w:rsid w:val="002F653A"/>
    <w:rsid w:val="002F68C8"/>
    <w:rsid w:val="00302D03"/>
    <w:rsid w:val="003031B2"/>
    <w:rsid w:val="00303425"/>
    <w:rsid w:val="00303F64"/>
    <w:rsid w:val="0030565B"/>
    <w:rsid w:val="003070DA"/>
    <w:rsid w:val="0031090E"/>
    <w:rsid w:val="00310F4C"/>
    <w:rsid w:val="00312B1C"/>
    <w:rsid w:val="00312B8D"/>
    <w:rsid w:val="00313CA8"/>
    <w:rsid w:val="003143EB"/>
    <w:rsid w:val="00314D04"/>
    <w:rsid w:val="00315186"/>
    <w:rsid w:val="003155A6"/>
    <w:rsid w:val="00315970"/>
    <w:rsid w:val="00315A6F"/>
    <w:rsid w:val="00316EB1"/>
    <w:rsid w:val="0031733F"/>
    <w:rsid w:val="00320361"/>
    <w:rsid w:val="00323216"/>
    <w:rsid w:val="0032412E"/>
    <w:rsid w:val="003251B3"/>
    <w:rsid w:val="00325BDF"/>
    <w:rsid w:val="00325DBF"/>
    <w:rsid w:val="00326B4A"/>
    <w:rsid w:val="00326D1B"/>
    <w:rsid w:val="00326EC1"/>
    <w:rsid w:val="0032765A"/>
    <w:rsid w:val="00327ABB"/>
    <w:rsid w:val="00327AC0"/>
    <w:rsid w:val="00330098"/>
    <w:rsid w:val="00330A62"/>
    <w:rsid w:val="00333E35"/>
    <w:rsid w:val="0033423C"/>
    <w:rsid w:val="003352BC"/>
    <w:rsid w:val="00335330"/>
    <w:rsid w:val="0033580C"/>
    <w:rsid w:val="00340F8C"/>
    <w:rsid w:val="003434EB"/>
    <w:rsid w:val="00343645"/>
    <w:rsid w:val="003445EF"/>
    <w:rsid w:val="00344908"/>
    <w:rsid w:val="00347F0C"/>
    <w:rsid w:val="00347F53"/>
    <w:rsid w:val="003518A6"/>
    <w:rsid w:val="00352352"/>
    <w:rsid w:val="00352CD4"/>
    <w:rsid w:val="00353A79"/>
    <w:rsid w:val="00354812"/>
    <w:rsid w:val="00354EC8"/>
    <w:rsid w:val="00355DCD"/>
    <w:rsid w:val="003560AD"/>
    <w:rsid w:val="00356EBB"/>
    <w:rsid w:val="00360537"/>
    <w:rsid w:val="0036057E"/>
    <w:rsid w:val="00361DD2"/>
    <w:rsid w:val="00362EC2"/>
    <w:rsid w:val="003631CF"/>
    <w:rsid w:val="00363957"/>
    <w:rsid w:val="00363A90"/>
    <w:rsid w:val="00363D3E"/>
    <w:rsid w:val="00363DE6"/>
    <w:rsid w:val="003640C4"/>
    <w:rsid w:val="00364BDF"/>
    <w:rsid w:val="00364DA0"/>
    <w:rsid w:val="003656BD"/>
    <w:rsid w:val="0036581A"/>
    <w:rsid w:val="00366800"/>
    <w:rsid w:val="00366CB2"/>
    <w:rsid w:val="00367A64"/>
    <w:rsid w:val="00367CD0"/>
    <w:rsid w:val="00372BF3"/>
    <w:rsid w:val="00374E29"/>
    <w:rsid w:val="00375476"/>
    <w:rsid w:val="00376160"/>
    <w:rsid w:val="003769C7"/>
    <w:rsid w:val="00376A13"/>
    <w:rsid w:val="00376BFB"/>
    <w:rsid w:val="003803B0"/>
    <w:rsid w:val="003824E4"/>
    <w:rsid w:val="0038270A"/>
    <w:rsid w:val="00382761"/>
    <w:rsid w:val="003834DF"/>
    <w:rsid w:val="00383CA3"/>
    <w:rsid w:val="00383FD4"/>
    <w:rsid w:val="00384DC4"/>
    <w:rsid w:val="00390857"/>
    <w:rsid w:val="00391241"/>
    <w:rsid w:val="003912DA"/>
    <w:rsid w:val="0039150E"/>
    <w:rsid w:val="003919A0"/>
    <w:rsid w:val="00392790"/>
    <w:rsid w:val="00393736"/>
    <w:rsid w:val="003937AF"/>
    <w:rsid w:val="00395B21"/>
    <w:rsid w:val="00395E3C"/>
    <w:rsid w:val="003962E3"/>
    <w:rsid w:val="00397C13"/>
    <w:rsid w:val="003A0D0E"/>
    <w:rsid w:val="003A1D4F"/>
    <w:rsid w:val="003A362C"/>
    <w:rsid w:val="003A4C40"/>
    <w:rsid w:val="003A58EC"/>
    <w:rsid w:val="003A5E46"/>
    <w:rsid w:val="003A74C2"/>
    <w:rsid w:val="003A7807"/>
    <w:rsid w:val="003A7B9C"/>
    <w:rsid w:val="003A7F61"/>
    <w:rsid w:val="003B012B"/>
    <w:rsid w:val="003B0C12"/>
    <w:rsid w:val="003B1265"/>
    <w:rsid w:val="003B1702"/>
    <w:rsid w:val="003B1B95"/>
    <w:rsid w:val="003B20E0"/>
    <w:rsid w:val="003B2D09"/>
    <w:rsid w:val="003B2F93"/>
    <w:rsid w:val="003B4503"/>
    <w:rsid w:val="003B47DC"/>
    <w:rsid w:val="003B52D7"/>
    <w:rsid w:val="003B5D18"/>
    <w:rsid w:val="003B616E"/>
    <w:rsid w:val="003B635B"/>
    <w:rsid w:val="003B6B24"/>
    <w:rsid w:val="003B72DE"/>
    <w:rsid w:val="003C2391"/>
    <w:rsid w:val="003C265E"/>
    <w:rsid w:val="003C2E0C"/>
    <w:rsid w:val="003C3C49"/>
    <w:rsid w:val="003C5269"/>
    <w:rsid w:val="003C57B2"/>
    <w:rsid w:val="003C5843"/>
    <w:rsid w:val="003C601F"/>
    <w:rsid w:val="003C6054"/>
    <w:rsid w:val="003C7BDA"/>
    <w:rsid w:val="003D0873"/>
    <w:rsid w:val="003D0D62"/>
    <w:rsid w:val="003D18EE"/>
    <w:rsid w:val="003D1A95"/>
    <w:rsid w:val="003D1B0A"/>
    <w:rsid w:val="003D23AD"/>
    <w:rsid w:val="003D26F2"/>
    <w:rsid w:val="003D2B84"/>
    <w:rsid w:val="003D2EFF"/>
    <w:rsid w:val="003D3771"/>
    <w:rsid w:val="003D3F36"/>
    <w:rsid w:val="003D4304"/>
    <w:rsid w:val="003D451C"/>
    <w:rsid w:val="003D541F"/>
    <w:rsid w:val="003D61A6"/>
    <w:rsid w:val="003D6211"/>
    <w:rsid w:val="003D6640"/>
    <w:rsid w:val="003D6E0C"/>
    <w:rsid w:val="003D75A1"/>
    <w:rsid w:val="003D7666"/>
    <w:rsid w:val="003D7AE4"/>
    <w:rsid w:val="003E0B24"/>
    <w:rsid w:val="003E1715"/>
    <w:rsid w:val="003E1B54"/>
    <w:rsid w:val="003E24E6"/>
    <w:rsid w:val="003E29BF"/>
    <w:rsid w:val="003E30F7"/>
    <w:rsid w:val="003E378F"/>
    <w:rsid w:val="003E52A3"/>
    <w:rsid w:val="003E72B7"/>
    <w:rsid w:val="003E792D"/>
    <w:rsid w:val="003E7C25"/>
    <w:rsid w:val="003F00CF"/>
    <w:rsid w:val="003F2085"/>
    <w:rsid w:val="003F4B2E"/>
    <w:rsid w:val="003F5559"/>
    <w:rsid w:val="003F63D7"/>
    <w:rsid w:val="003F6D6F"/>
    <w:rsid w:val="003F700F"/>
    <w:rsid w:val="00400A74"/>
    <w:rsid w:val="004039C4"/>
    <w:rsid w:val="0040452C"/>
    <w:rsid w:val="00404985"/>
    <w:rsid w:val="00405C40"/>
    <w:rsid w:val="004066C6"/>
    <w:rsid w:val="004066C9"/>
    <w:rsid w:val="00407467"/>
    <w:rsid w:val="00410DA4"/>
    <w:rsid w:val="00412C94"/>
    <w:rsid w:val="00413FA0"/>
    <w:rsid w:val="004146CE"/>
    <w:rsid w:val="00415B59"/>
    <w:rsid w:val="00415E1C"/>
    <w:rsid w:val="00417CAF"/>
    <w:rsid w:val="0042145B"/>
    <w:rsid w:val="0042198C"/>
    <w:rsid w:val="0042260A"/>
    <w:rsid w:val="00424242"/>
    <w:rsid w:val="00425120"/>
    <w:rsid w:val="00426709"/>
    <w:rsid w:val="00430250"/>
    <w:rsid w:val="004304CC"/>
    <w:rsid w:val="004327B2"/>
    <w:rsid w:val="0043346D"/>
    <w:rsid w:val="00435190"/>
    <w:rsid w:val="00435359"/>
    <w:rsid w:val="00436608"/>
    <w:rsid w:val="00436C1D"/>
    <w:rsid w:val="004371CB"/>
    <w:rsid w:val="00437E3C"/>
    <w:rsid w:val="0044094E"/>
    <w:rsid w:val="00441A4E"/>
    <w:rsid w:val="00443A83"/>
    <w:rsid w:val="00443E82"/>
    <w:rsid w:val="00444E00"/>
    <w:rsid w:val="00445EBC"/>
    <w:rsid w:val="00447717"/>
    <w:rsid w:val="004509EA"/>
    <w:rsid w:val="00450CC9"/>
    <w:rsid w:val="00451687"/>
    <w:rsid w:val="004521B3"/>
    <w:rsid w:val="00454349"/>
    <w:rsid w:val="004548FB"/>
    <w:rsid w:val="00454AB4"/>
    <w:rsid w:val="00454DDD"/>
    <w:rsid w:val="00455F29"/>
    <w:rsid w:val="00456825"/>
    <w:rsid w:val="00457954"/>
    <w:rsid w:val="004606A5"/>
    <w:rsid w:val="00461B14"/>
    <w:rsid w:val="004641C1"/>
    <w:rsid w:val="004652E3"/>
    <w:rsid w:val="00465418"/>
    <w:rsid w:val="00465559"/>
    <w:rsid w:val="0046649F"/>
    <w:rsid w:val="00466AC9"/>
    <w:rsid w:val="00466D03"/>
    <w:rsid w:val="00466DE7"/>
    <w:rsid w:val="00470E29"/>
    <w:rsid w:val="00470FDA"/>
    <w:rsid w:val="004711D3"/>
    <w:rsid w:val="0047201E"/>
    <w:rsid w:val="004723BA"/>
    <w:rsid w:val="00473A1C"/>
    <w:rsid w:val="00474C17"/>
    <w:rsid w:val="00475538"/>
    <w:rsid w:val="00475B9B"/>
    <w:rsid w:val="00476EBD"/>
    <w:rsid w:val="00477C7D"/>
    <w:rsid w:val="004804C9"/>
    <w:rsid w:val="00480998"/>
    <w:rsid w:val="00480A77"/>
    <w:rsid w:val="004814E5"/>
    <w:rsid w:val="00481DCB"/>
    <w:rsid w:val="00482EFD"/>
    <w:rsid w:val="00485A88"/>
    <w:rsid w:val="00486370"/>
    <w:rsid w:val="00486721"/>
    <w:rsid w:val="004900C6"/>
    <w:rsid w:val="00491333"/>
    <w:rsid w:val="00491C60"/>
    <w:rsid w:val="00493621"/>
    <w:rsid w:val="004949D7"/>
    <w:rsid w:val="00494F28"/>
    <w:rsid w:val="00496167"/>
    <w:rsid w:val="00496457"/>
    <w:rsid w:val="00496965"/>
    <w:rsid w:val="00496CBE"/>
    <w:rsid w:val="00496E7A"/>
    <w:rsid w:val="00497927"/>
    <w:rsid w:val="004979A4"/>
    <w:rsid w:val="004A01DF"/>
    <w:rsid w:val="004A06D4"/>
    <w:rsid w:val="004A09E6"/>
    <w:rsid w:val="004A22C4"/>
    <w:rsid w:val="004A30A3"/>
    <w:rsid w:val="004A3F97"/>
    <w:rsid w:val="004A568E"/>
    <w:rsid w:val="004A5F5F"/>
    <w:rsid w:val="004A61A0"/>
    <w:rsid w:val="004A665A"/>
    <w:rsid w:val="004A753B"/>
    <w:rsid w:val="004A75B1"/>
    <w:rsid w:val="004B0C4D"/>
    <w:rsid w:val="004B1818"/>
    <w:rsid w:val="004B268D"/>
    <w:rsid w:val="004B3861"/>
    <w:rsid w:val="004B3D92"/>
    <w:rsid w:val="004B49A8"/>
    <w:rsid w:val="004B4A3B"/>
    <w:rsid w:val="004B4BA3"/>
    <w:rsid w:val="004B4E01"/>
    <w:rsid w:val="004B6350"/>
    <w:rsid w:val="004B6428"/>
    <w:rsid w:val="004B6ABA"/>
    <w:rsid w:val="004B7348"/>
    <w:rsid w:val="004C029D"/>
    <w:rsid w:val="004C2B01"/>
    <w:rsid w:val="004C2B44"/>
    <w:rsid w:val="004C2CEA"/>
    <w:rsid w:val="004C4162"/>
    <w:rsid w:val="004C4F42"/>
    <w:rsid w:val="004C5084"/>
    <w:rsid w:val="004C64DC"/>
    <w:rsid w:val="004C6A70"/>
    <w:rsid w:val="004C6D33"/>
    <w:rsid w:val="004C7AC1"/>
    <w:rsid w:val="004D027F"/>
    <w:rsid w:val="004D0702"/>
    <w:rsid w:val="004D074D"/>
    <w:rsid w:val="004D3367"/>
    <w:rsid w:val="004D451B"/>
    <w:rsid w:val="004D4787"/>
    <w:rsid w:val="004D4B52"/>
    <w:rsid w:val="004D4C73"/>
    <w:rsid w:val="004D5388"/>
    <w:rsid w:val="004D5F0F"/>
    <w:rsid w:val="004D6160"/>
    <w:rsid w:val="004D6888"/>
    <w:rsid w:val="004D6C48"/>
    <w:rsid w:val="004E005B"/>
    <w:rsid w:val="004E14FB"/>
    <w:rsid w:val="004E1D1F"/>
    <w:rsid w:val="004E26D2"/>
    <w:rsid w:val="004E2A81"/>
    <w:rsid w:val="004E2C3C"/>
    <w:rsid w:val="004E32BD"/>
    <w:rsid w:val="004E3C5A"/>
    <w:rsid w:val="004E56D3"/>
    <w:rsid w:val="004E5EC4"/>
    <w:rsid w:val="004E620A"/>
    <w:rsid w:val="004E6CC8"/>
    <w:rsid w:val="004E7707"/>
    <w:rsid w:val="004E7E8E"/>
    <w:rsid w:val="004F0533"/>
    <w:rsid w:val="004F16E6"/>
    <w:rsid w:val="004F18B4"/>
    <w:rsid w:val="004F28ED"/>
    <w:rsid w:val="004F369C"/>
    <w:rsid w:val="004F5174"/>
    <w:rsid w:val="004F6B30"/>
    <w:rsid w:val="004F7FBB"/>
    <w:rsid w:val="0050018A"/>
    <w:rsid w:val="00500297"/>
    <w:rsid w:val="00500FF3"/>
    <w:rsid w:val="0050191B"/>
    <w:rsid w:val="00501D6B"/>
    <w:rsid w:val="005024C5"/>
    <w:rsid w:val="00503EB8"/>
    <w:rsid w:val="00506500"/>
    <w:rsid w:val="00506692"/>
    <w:rsid w:val="00506D82"/>
    <w:rsid w:val="00506E29"/>
    <w:rsid w:val="00507AEC"/>
    <w:rsid w:val="005101E6"/>
    <w:rsid w:val="00510EEC"/>
    <w:rsid w:val="00511103"/>
    <w:rsid w:val="00511C84"/>
    <w:rsid w:val="005126AF"/>
    <w:rsid w:val="00513864"/>
    <w:rsid w:val="005138A8"/>
    <w:rsid w:val="00514A26"/>
    <w:rsid w:val="00514AFE"/>
    <w:rsid w:val="005166F8"/>
    <w:rsid w:val="00516CB8"/>
    <w:rsid w:val="00516CF4"/>
    <w:rsid w:val="00517C50"/>
    <w:rsid w:val="005223F3"/>
    <w:rsid w:val="005262B5"/>
    <w:rsid w:val="0052687E"/>
    <w:rsid w:val="00527BFC"/>
    <w:rsid w:val="00532F2C"/>
    <w:rsid w:val="0053333D"/>
    <w:rsid w:val="00533A72"/>
    <w:rsid w:val="00534339"/>
    <w:rsid w:val="00534C3B"/>
    <w:rsid w:val="005350EE"/>
    <w:rsid w:val="00535A8D"/>
    <w:rsid w:val="005400B6"/>
    <w:rsid w:val="0054100F"/>
    <w:rsid w:val="005416C1"/>
    <w:rsid w:val="00541FC3"/>
    <w:rsid w:val="0054302E"/>
    <w:rsid w:val="00544B86"/>
    <w:rsid w:val="00544C1B"/>
    <w:rsid w:val="00545732"/>
    <w:rsid w:val="00546269"/>
    <w:rsid w:val="00546A80"/>
    <w:rsid w:val="005500D7"/>
    <w:rsid w:val="00550C7B"/>
    <w:rsid w:val="00554C46"/>
    <w:rsid w:val="00556066"/>
    <w:rsid w:val="00556625"/>
    <w:rsid w:val="005568D5"/>
    <w:rsid w:val="00560562"/>
    <w:rsid w:val="00560C06"/>
    <w:rsid w:val="0056131C"/>
    <w:rsid w:val="00561C66"/>
    <w:rsid w:val="0056243C"/>
    <w:rsid w:val="00562D19"/>
    <w:rsid w:val="00563CBE"/>
    <w:rsid w:val="005640EA"/>
    <w:rsid w:val="00566638"/>
    <w:rsid w:val="005668A5"/>
    <w:rsid w:val="005675EA"/>
    <w:rsid w:val="0056765B"/>
    <w:rsid w:val="00567917"/>
    <w:rsid w:val="00570911"/>
    <w:rsid w:val="00570E99"/>
    <w:rsid w:val="00571104"/>
    <w:rsid w:val="00571B99"/>
    <w:rsid w:val="00572BE3"/>
    <w:rsid w:val="00573073"/>
    <w:rsid w:val="00574E06"/>
    <w:rsid w:val="00574FF4"/>
    <w:rsid w:val="00576272"/>
    <w:rsid w:val="005768B6"/>
    <w:rsid w:val="00576951"/>
    <w:rsid w:val="00576C74"/>
    <w:rsid w:val="00576D19"/>
    <w:rsid w:val="00577D55"/>
    <w:rsid w:val="0058017A"/>
    <w:rsid w:val="0058070C"/>
    <w:rsid w:val="00580DC5"/>
    <w:rsid w:val="0058251D"/>
    <w:rsid w:val="00582BAC"/>
    <w:rsid w:val="00583726"/>
    <w:rsid w:val="005839B2"/>
    <w:rsid w:val="0058432C"/>
    <w:rsid w:val="00586320"/>
    <w:rsid w:val="00586855"/>
    <w:rsid w:val="00586C74"/>
    <w:rsid w:val="005906E2"/>
    <w:rsid w:val="005908F5"/>
    <w:rsid w:val="00591F37"/>
    <w:rsid w:val="0059239E"/>
    <w:rsid w:val="005924E4"/>
    <w:rsid w:val="00592DC6"/>
    <w:rsid w:val="00592F77"/>
    <w:rsid w:val="005938EA"/>
    <w:rsid w:val="00593CC6"/>
    <w:rsid w:val="005943AA"/>
    <w:rsid w:val="005943C4"/>
    <w:rsid w:val="0059450A"/>
    <w:rsid w:val="0059560D"/>
    <w:rsid w:val="00597030"/>
    <w:rsid w:val="00597844"/>
    <w:rsid w:val="005A037A"/>
    <w:rsid w:val="005A1193"/>
    <w:rsid w:val="005A132A"/>
    <w:rsid w:val="005A226B"/>
    <w:rsid w:val="005A24B5"/>
    <w:rsid w:val="005A2532"/>
    <w:rsid w:val="005A417D"/>
    <w:rsid w:val="005A48D8"/>
    <w:rsid w:val="005A53DA"/>
    <w:rsid w:val="005A59AB"/>
    <w:rsid w:val="005A6DFA"/>
    <w:rsid w:val="005A788E"/>
    <w:rsid w:val="005B0449"/>
    <w:rsid w:val="005B061F"/>
    <w:rsid w:val="005B0C50"/>
    <w:rsid w:val="005B14C1"/>
    <w:rsid w:val="005B18F5"/>
    <w:rsid w:val="005B32F2"/>
    <w:rsid w:val="005B413E"/>
    <w:rsid w:val="005B42EA"/>
    <w:rsid w:val="005B5014"/>
    <w:rsid w:val="005B6A51"/>
    <w:rsid w:val="005B7418"/>
    <w:rsid w:val="005B7C2A"/>
    <w:rsid w:val="005C04C1"/>
    <w:rsid w:val="005C0AAD"/>
    <w:rsid w:val="005C1224"/>
    <w:rsid w:val="005C2A8E"/>
    <w:rsid w:val="005C3F60"/>
    <w:rsid w:val="005C555F"/>
    <w:rsid w:val="005C707F"/>
    <w:rsid w:val="005C7B2E"/>
    <w:rsid w:val="005D14C1"/>
    <w:rsid w:val="005D1F49"/>
    <w:rsid w:val="005D2B3F"/>
    <w:rsid w:val="005D3E60"/>
    <w:rsid w:val="005D4629"/>
    <w:rsid w:val="005D4973"/>
    <w:rsid w:val="005D4F01"/>
    <w:rsid w:val="005D5864"/>
    <w:rsid w:val="005D58C0"/>
    <w:rsid w:val="005D7837"/>
    <w:rsid w:val="005E0A55"/>
    <w:rsid w:val="005E18AA"/>
    <w:rsid w:val="005E3314"/>
    <w:rsid w:val="005E3D27"/>
    <w:rsid w:val="005E4944"/>
    <w:rsid w:val="005E5B28"/>
    <w:rsid w:val="005E656E"/>
    <w:rsid w:val="005F00E8"/>
    <w:rsid w:val="005F03F4"/>
    <w:rsid w:val="005F1046"/>
    <w:rsid w:val="005F1511"/>
    <w:rsid w:val="005F3609"/>
    <w:rsid w:val="005F6480"/>
    <w:rsid w:val="005F6D78"/>
    <w:rsid w:val="005F72AB"/>
    <w:rsid w:val="00602376"/>
    <w:rsid w:val="00602B33"/>
    <w:rsid w:val="00602C54"/>
    <w:rsid w:val="0060422C"/>
    <w:rsid w:val="0060504C"/>
    <w:rsid w:val="006056C3"/>
    <w:rsid w:val="0060694E"/>
    <w:rsid w:val="006109B5"/>
    <w:rsid w:val="00611080"/>
    <w:rsid w:val="00614971"/>
    <w:rsid w:val="0061562F"/>
    <w:rsid w:val="0061674D"/>
    <w:rsid w:val="006168D5"/>
    <w:rsid w:val="00617F9C"/>
    <w:rsid w:val="00621562"/>
    <w:rsid w:val="00621BFC"/>
    <w:rsid w:val="00621C5C"/>
    <w:rsid w:val="00621E4F"/>
    <w:rsid w:val="00622047"/>
    <w:rsid w:val="00622847"/>
    <w:rsid w:val="00622913"/>
    <w:rsid w:val="00623DD8"/>
    <w:rsid w:val="00627A53"/>
    <w:rsid w:val="006306B5"/>
    <w:rsid w:val="006322C9"/>
    <w:rsid w:val="00633075"/>
    <w:rsid w:val="0063334A"/>
    <w:rsid w:val="00634130"/>
    <w:rsid w:val="00634166"/>
    <w:rsid w:val="006352C0"/>
    <w:rsid w:val="00635882"/>
    <w:rsid w:val="00635DD4"/>
    <w:rsid w:val="00636757"/>
    <w:rsid w:val="00640293"/>
    <w:rsid w:val="00642DCC"/>
    <w:rsid w:val="00642DFE"/>
    <w:rsid w:val="00642F23"/>
    <w:rsid w:val="006436DC"/>
    <w:rsid w:val="00643789"/>
    <w:rsid w:val="00644973"/>
    <w:rsid w:val="00645FBB"/>
    <w:rsid w:val="00646A23"/>
    <w:rsid w:val="00646CDE"/>
    <w:rsid w:val="00646E53"/>
    <w:rsid w:val="006476F4"/>
    <w:rsid w:val="00647883"/>
    <w:rsid w:val="00647B19"/>
    <w:rsid w:val="006512B5"/>
    <w:rsid w:val="006512C8"/>
    <w:rsid w:val="006539DB"/>
    <w:rsid w:val="0065513C"/>
    <w:rsid w:val="00655445"/>
    <w:rsid w:val="00655555"/>
    <w:rsid w:val="00655969"/>
    <w:rsid w:val="00656D1D"/>
    <w:rsid w:val="00656D56"/>
    <w:rsid w:val="00656E6E"/>
    <w:rsid w:val="00660349"/>
    <w:rsid w:val="00663443"/>
    <w:rsid w:val="006638F6"/>
    <w:rsid w:val="00663E48"/>
    <w:rsid w:val="0066406B"/>
    <w:rsid w:val="006651B6"/>
    <w:rsid w:val="006653A1"/>
    <w:rsid w:val="006660CE"/>
    <w:rsid w:val="00666D51"/>
    <w:rsid w:val="00666F62"/>
    <w:rsid w:val="006675C1"/>
    <w:rsid w:val="0067009A"/>
    <w:rsid w:val="0067110A"/>
    <w:rsid w:val="0067190D"/>
    <w:rsid w:val="00672BCD"/>
    <w:rsid w:val="0067542C"/>
    <w:rsid w:val="006761C6"/>
    <w:rsid w:val="00677442"/>
    <w:rsid w:val="00681229"/>
    <w:rsid w:val="00681C47"/>
    <w:rsid w:val="00684203"/>
    <w:rsid w:val="00685BCA"/>
    <w:rsid w:val="00690259"/>
    <w:rsid w:val="00691102"/>
    <w:rsid w:val="006921A0"/>
    <w:rsid w:val="00692B15"/>
    <w:rsid w:val="006939BF"/>
    <w:rsid w:val="006940A8"/>
    <w:rsid w:val="0069514B"/>
    <w:rsid w:val="006954EE"/>
    <w:rsid w:val="00695EC2"/>
    <w:rsid w:val="00695EE5"/>
    <w:rsid w:val="00696372"/>
    <w:rsid w:val="00697C92"/>
    <w:rsid w:val="00697DFA"/>
    <w:rsid w:val="00697E47"/>
    <w:rsid w:val="006A3311"/>
    <w:rsid w:val="006A3DE8"/>
    <w:rsid w:val="006A495D"/>
    <w:rsid w:val="006A5156"/>
    <w:rsid w:val="006A5485"/>
    <w:rsid w:val="006A5C70"/>
    <w:rsid w:val="006A5FEF"/>
    <w:rsid w:val="006A7839"/>
    <w:rsid w:val="006B2B6E"/>
    <w:rsid w:val="006B2F5C"/>
    <w:rsid w:val="006B3EDF"/>
    <w:rsid w:val="006B64CA"/>
    <w:rsid w:val="006B7210"/>
    <w:rsid w:val="006C01B6"/>
    <w:rsid w:val="006C0808"/>
    <w:rsid w:val="006C0862"/>
    <w:rsid w:val="006C0D0F"/>
    <w:rsid w:val="006C5442"/>
    <w:rsid w:val="006D1DB0"/>
    <w:rsid w:val="006D20C4"/>
    <w:rsid w:val="006D2331"/>
    <w:rsid w:val="006D264F"/>
    <w:rsid w:val="006D3912"/>
    <w:rsid w:val="006D53FC"/>
    <w:rsid w:val="006D54A2"/>
    <w:rsid w:val="006D5E32"/>
    <w:rsid w:val="006D60D5"/>
    <w:rsid w:val="006D74DC"/>
    <w:rsid w:val="006D767B"/>
    <w:rsid w:val="006D79AE"/>
    <w:rsid w:val="006E041C"/>
    <w:rsid w:val="006E238D"/>
    <w:rsid w:val="006E4106"/>
    <w:rsid w:val="006E4BCC"/>
    <w:rsid w:val="006E4C3A"/>
    <w:rsid w:val="006E55B5"/>
    <w:rsid w:val="006E56C8"/>
    <w:rsid w:val="006E58CA"/>
    <w:rsid w:val="006E6448"/>
    <w:rsid w:val="006E650F"/>
    <w:rsid w:val="006E6B60"/>
    <w:rsid w:val="006F0445"/>
    <w:rsid w:val="006F0605"/>
    <w:rsid w:val="006F1378"/>
    <w:rsid w:val="006F2AD0"/>
    <w:rsid w:val="006F328E"/>
    <w:rsid w:val="006F3546"/>
    <w:rsid w:val="006F3B40"/>
    <w:rsid w:val="006F3FDF"/>
    <w:rsid w:val="006F4AF6"/>
    <w:rsid w:val="006F4B32"/>
    <w:rsid w:val="006F5126"/>
    <w:rsid w:val="006F5970"/>
    <w:rsid w:val="006F71E9"/>
    <w:rsid w:val="006F7275"/>
    <w:rsid w:val="006F7EAD"/>
    <w:rsid w:val="00700B4B"/>
    <w:rsid w:val="0070182F"/>
    <w:rsid w:val="007020F9"/>
    <w:rsid w:val="00702B94"/>
    <w:rsid w:val="00703424"/>
    <w:rsid w:val="0070344E"/>
    <w:rsid w:val="007036D2"/>
    <w:rsid w:val="007044E5"/>
    <w:rsid w:val="007050B0"/>
    <w:rsid w:val="00706476"/>
    <w:rsid w:val="00706D61"/>
    <w:rsid w:val="00706E7E"/>
    <w:rsid w:val="007102DF"/>
    <w:rsid w:val="007102FD"/>
    <w:rsid w:val="007104AF"/>
    <w:rsid w:val="007117C4"/>
    <w:rsid w:val="00711E9A"/>
    <w:rsid w:val="007123E0"/>
    <w:rsid w:val="00713626"/>
    <w:rsid w:val="00715971"/>
    <w:rsid w:val="00717D00"/>
    <w:rsid w:val="007210B2"/>
    <w:rsid w:val="00722234"/>
    <w:rsid w:val="00722260"/>
    <w:rsid w:val="007223F8"/>
    <w:rsid w:val="00722504"/>
    <w:rsid w:val="00722B88"/>
    <w:rsid w:val="0072304F"/>
    <w:rsid w:val="007230FA"/>
    <w:rsid w:val="00724FA0"/>
    <w:rsid w:val="007250DE"/>
    <w:rsid w:val="00726569"/>
    <w:rsid w:val="007274F6"/>
    <w:rsid w:val="00727E16"/>
    <w:rsid w:val="00730900"/>
    <w:rsid w:val="00731296"/>
    <w:rsid w:val="00731478"/>
    <w:rsid w:val="00731B8F"/>
    <w:rsid w:val="00732759"/>
    <w:rsid w:val="00733CF1"/>
    <w:rsid w:val="00734446"/>
    <w:rsid w:val="00734D06"/>
    <w:rsid w:val="00735A8B"/>
    <w:rsid w:val="00736A7B"/>
    <w:rsid w:val="00737E4A"/>
    <w:rsid w:val="007416A0"/>
    <w:rsid w:val="00741978"/>
    <w:rsid w:val="007420BA"/>
    <w:rsid w:val="007430B1"/>
    <w:rsid w:val="00743668"/>
    <w:rsid w:val="00744410"/>
    <w:rsid w:val="0074453C"/>
    <w:rsid w:val="00745D93"/>
    <w:rsid w:val="00747A84"/>
    <w:rsid w:val="00750393"/>
    <w:rsid w:val="00750A6C"/>
    <w:rsid w:val="007517E1"/>
    <w:rsid w:val="0075219D"/>
    <w:rsid w:val="00753A97"/>
    <w:rsid w:val="00753C33"/>
    <w:rsid w:val="00754BA6"/>
    <w:rsid w:val="00756BB4"/>
    <w:rsid w:val="00760FF9"/>
    <w:rsid w:val="0076142C"/>
    <w:rsid w:val="00762EF0"/>
    <w:rsid w:val="0076301E"/>
    <w:rsid w:val="00763159"/>
    <w:rsid w:val="00763397"/>
    <w:rsid w:val="007636CF"/>
    <w:rsid w:val="00764342"/>
    <w:rsid w:val="00765386"/>
    <w:rsid w:val="00765C8C"/>
    <w:rsid w:val="00765F2B"/>
    <w:rsid w:val="00766AFE"/>
    <w:rsid w:val="00767151"/>
    <w:rsid w:val="0076759B"/>
    <w:rsid w:val="007701AE"/>
    <w:rsid w:val="00770834"/>
    <w:rsid w:val="007711A1"/>
    <w:rsid w:val="00771AE6"/>
    <w:rsid w:val="00771F73"/>
    <w:rsid w:val="00773AB8"/>
    <w:rsid w:val="00773AC3"/>
    <w:rsid w:val="00773F84"/>
    <w:rsid w:val="007742D1"/>
    <w:rsid w:val="0077567B"/>
    <w:rsid w:val="00775FB2"/>
    <w:rsid w:val="00777897"/>
    <w:rsid w:val="0078020D"/>
    <w:rsid w:val="00780531"/>
    <w:rsid w:val="00780A64"/>
    <w:rsid w:val="00780D28"/>
    <w:rsid w:val="00782996"/>
    <w:rsid w:val="00783B63"/>
    <w:rsid w:val="00783BAB"/>
    <w:rsid w:val="00784C4C"/>
    <w:rsid w:val="00784D9C"/>
    <w:rsid w:val="00785B6A"/>
    <w:rsid w:val="00785D06"/>
    <w:rsid w:val="00786DB7"/>
    <w:rsid w:val="00787A31"/>
    <w:rsid w:val="007907FA"/>
    <w:rsid w:val="00790EA9"/>
    <w:rsid w:val="007914DE"/>
    <w:rsid w:val="0079223E"/>
    <w:rsid w:val="00792FBC"/>
    <w:rsid w:val="007940A3"/>
    <w:rsid w:val="00794F8B"/>
    <w:rsid w:val="007960FC"/>
    <w:rsid w:val="00796CFA"/>
    <w:rsid w:val="007A0D75"/>
    <w:rsid w:val="007A27E4"/>
    <w:rsid w:val="007A3E53"/>
    <w:rsid w:val="007A4F14"/>
    <w:rsid w:val="007A598F"/>
    <w:rsid w:val="007A6122"/>
    <w:rsid w:val="007A6E64"/>
    <w:rsid w:val="007A7A9C"/>
    <w:rsid w:val="007B009B"/>
    <w:rsid w:val="007B0447"/>
    <w:rsid w:val="007B1153"/>
    <w:rsid w:val="007B177D"/>
    <w:rsid w:val="007B1CB5"/>
    <w:rsid w:val="007B290C"/>
    <w:rsid w:val="007B494D"/>
    <w:rsid w:val="007B4B65"/>
    <w:rsid w:val="007B560A"/>
    <w:rsid w:val="007B604B"/>
    <w:rsid w:val="007B64DC"/>
    <w:rsid w:val="007B72AF"/>
    <w:rsid w:val="007C0B46"/>
    <w:rsid w:val="007C0B6E"/>
    <w:rsid w:val="007C0FC3"/>
    <w:rsid w:val="007C1484"/>
    <w:rsid w:val="007C1924"/>
    <w:rsid w:val="007C2896"/>
    <w:rsid w:val="007C2E64"/>
    <w:rsid w:val="007C4DC4"/>
    <w:rsid w:val="007C5CC3"/>
    <w:rsid w:val="007C62C5"/>
    <w:rsid w:val="007C66EF"/>
    <w:rsid w:val="007C67A3"/>
    <w:rsid w:val="007C7223"/>
    <w:rsid w:val="007D121B"/>
    <w:rsid w:val="007D22AF"/>
    <w:rsid w:val="007D46D7"/>
    <w:rsid w:val="007D4A5F"/>
    <w:rsid w:val="007D54F5"/>
    <w:rsid w:val="007D558C"/>
    <w:rsid w:val="007D6793"/>
    <w:rsid w:val="007D736F"/>
    <w:rsid w:val="007E0056"/>
    <w:rsid w:val="007E005F"/>
    <w:rsid w:val="007E0C6E"/>
    <w:rsid w:val="007E1BB9"/>
    <w:rsid w:val="007E21D9"/>
    <w:rsid w:val="007E2265"/>
    <w:rsid w:val="007E428A"/>
    <w:rsid w:val="007E43B9"/>
    <w:rsid w:val="007E4480"/>
    <w:rsid w:val="007E4B18"/>
    <w:rsid w:val="007E4FFC"/>
    <w:rsid w:val="007E5B6E"/>
    <w:rsid w:val="007E73BB"/>
    <w:rsid w:val="007E7CA8"/>
    <w:rsid w:val="007E7DF4"/>
    <w:rsid w:val="007F0F27"/>
    <w:rsid w:val="007F23EB"/>
    <w:rsid w:val="007F344C"/>
    <w:rsid w:val="007F3C81"/>
    <w:rsid w:val="007F53FD"/>
    <w:rsid w:val="007F55EC"/>
    <w:rsid w:val="007F6CD3"/>
    <w:rsid w:val="008013E4"/>
    <w:rsid w:val="00805B52"/>
    <w:rsid w:val="00805DD4"/>
    <w:rsid w:val="008069A8"/>
    <w:rsid w:val="008075E9"/>
    <w:rsid w:val="00807DAB"/>
    <w:rsid w:val="00807ED1"/>
    <w:rsid w:val="00811BD0"/>
    <w:rsid w:val="00811C0F"/>
    <w:rsid w:val="008121C5"/>
    <w:rsid w:val="00813DB9"/>
    <w:rsid w:val="00813FB4"/>
    <w:rsid w:val="00814857"/>
    <w:rsid w:val="008152D2"/>
    <w:rsid w:val="00815C2A"/>
    <w:rsid w:val="00816C8D"/>
    <w:rsid w:val="008172E7"/>
    <w:rsid w:val="008178E4"/>
    <w:rsid w:val="008200C7"/>
    <w:rsid w:val="00820EDA"/>
    <w:rsid w:val="00821A95"/>
    <w:rsid w:val="00822F0D"/>
    <w:rsid w:val="008231BF"/>
    <w:rsid w:val="008234D2"/>
    <w:rsid w:val="00823AEB"/>
    <w:rsid w:val="00827833"/>
    <w:rsid w:val="00830300"/>
    <w:rsid w:val="008310A6"/>
    <w:rsid w:val="00831C30"/>
    <w:rsid w:val="00832975"/>
    <w:rsid w:val="00832F94"/>
    <w:rsid w:val="0083318F"/>
    <w:rsid w:val="0083358C"/>
    <w:rsid w:val="00833CB5"/>
    <w:rsid w:val="00834008"/>
    <w:rsid w:val="00834A67"/>
    <w:rsid w:val="00835680"/>
    <w:rsid w:val="00837472"/>
    <w:rsid w:val="0084029D"/>
    <w:rsid w:val="00842B97"/>
    <w:rsid w:val="008433DF"/>
    <w:rsid w:val="0084385D"/>
    <w:rsid w:val="00843BFE"/>
    <w:rsid w:val="008444E3"/>
    <w:rsid w:val="0084473C"/>
    <w:rsid w:val="00845A63"/>
    <w:rsid w:val="0084604B"/>
    <w:rsid w:val="00846324"/>
    <w:rsid w:val="00846388"/>
    <w:rsid w:val="00850418"/>
    <w:rsid w:val="00850C65"/>
    <w:rsid w:val="00850F42"/>
    <w:rsid w:val="00851F81"/>
    <w:rsid w:val="00852028"/>
    <w:rsid w:val="008546D2"/>
    <w:rsid w:val="008547D7"/>
    <w:rsid w:val="00856507"/>
    <w:rsid w:val="0085658F"/>
    <w:rsid w:val="00857E15"/>
    <w:rsid w:val="0086065A"/>
    <w:rsid w:val="00860B39"/>
    <w:rsid w:val="00861328"/>
    <w:rsid w:val="008626AD"/>
    <w:rsid w:val="00863015"/>
    <w:rsid w:val="00864C19"/>
    <w:rsid w:val="008651D2"/>
    <w:rsid w:val="008660C2"/>
    <w:rsid w:val="0086669F"/>
    <w:rsid w:val="00867A60"/>
    <w:rsid w:val="00867E2E"/>
    <w:rsid w:val="00870B9D"/>
    <w:rsid w:val="00871F11"/>
    <w:rsid w:val="00872C19"/>
    <w:rsid w:val="00873C7F"/>
    <w:rsid w:val="0087481A"/>
    <w:rsid w:val="008750EC"/>
    <w:rsid w:val="00875A06"/>
    <w:rsid w:val="00876968"/>
    <w:rsid w:val="00881166"/>
    <w:rsid w:val="00881FF2"/>
    <w:rsid w:val="008841D7"/>
    <w:rsid w:val="008852D7"/>
    <w:rsid w:val="00887119"/>
    <w:rsid w:val="00890115"/>
    <w:rsid w:val="00890208"/>
    <w:rsid w:val="008904AD"/>
    <w:rsid w:val="0089146B"/>
    <w:rsid w:val="00892173"/>
    <w:rsid w:val="008923F1"/>
    <w:rsid w:val="008924B7"/>
    <w:rsid w:val="0089260D"/>
    <w:rsid w:val="00892BD0"/>
    <w:rsid w:val="00893E0F"/>
    <w:rsid w:val="00893E65"/>
    <w:rsid w:val="00894226"/>
    <w:rsid w:val="008955B1"/>
    <w:rsid w:val="008955B4"/>
    <w:rsid w:val="008957CA"/>
    <w:rsid w:val="00896E8A"/>
    <w:rsid w:val="00896ED0"/>
    <w:rsid w:val="00896FD5"/>
    <w:rsid w:val="00897A47"/>
    <w:rsid w:val="008A03EA"/>
    <w:rsid w:val="008A0C67"/>
    <w:rsid w:val="008A0E52"/>
    <w:rsid w:val="008A19D5"/>
    <w:rsid w:val="008A2967"/>
    <w:rsid w:val="008A2A6B"/>
    <w:rsid w:val="008A489D"/>
    <w:rsid w:val="008A5D24"/>
    <w:rsid w:val="008A66C6"/>
    <w:rsid w:val="008A78A9"/>
    <w:rsid w:val="008A7A52"/>
    <w:rsid w:val="008B205B"/>
    <w:rsid w:val="008B2BC7"/>
    <w:rsid w:val="008B2FFB"/>
    <w:rsid w:val="008B3357"/>
    <w:rsid w:val="008B651E"/>
    <w:rsid w:val="008B6AB1"/>
    <w:rsid w:val="008B7715"/>
    <w:rsid w:val="008C3CB5"/>
    <w:rsid w:val="008C42BB"/>
    <w:rsid w:val="008C434D"/>
    <w:rsid w:val="008C494C"/>
    <w:rsid w:val="008C5D9A"/>
    <w:rsid w:val="008C714D"/>
    <w:rsid w:val="008C7D6A"/>
    <w:rsid w:val="008D007C"/>
    <w:rsid w:val="008D0AE4"/>
    <w:rsid w:val="008D0BCC"/>
    <w:rsid w:val="008D0DBF"/>
    <w:rsid w:val="008D15C0"/>
    <w:rsid w:val="008D1ACB"/>
    <w:rsid w:val="008D2907"/>
    <w:rsid w:val="008D2970"/>
    <w:rsid w:val="008D2FAC"/>
    <w:rsid w:val="008D3B63"/>
    <w:rsid w:val="008D3E38"/>
    <w:rsid w:val="008D5131"/>
    <w:rsid w:val="008D5272"/>
    <w:rsid w:val="008D60A0"/>
    <w:rsid w:val="008D60BC"/>
    <w:rsid w:val="008D7349"/>
    <w:rsid w:val="008D7557"/>
    <w:rsid w:val="008D76B3"/>
    <w:rsid w:val="008E1D33"/>
    <w:rsid w:val="008E29AB"/>
    <w:rsid w:val="008E38A7"/>
    <w:rsid w:val="008E436B"/>
    <w:rsid w:val="008E4573"/>
    <w:rsid w:val="008E481F"/>
    <w:rsid w:val="008E5540"/>
    <w:rsid w:val="008E60BB"/>
    <w:rsid w:val="008E7D27"/>
    <w:rsid w:val="008F0F91"/>
    <w:rsid w:val="008F1A61"/>
    <w:rsid w:val="008F2677"/>
    <w:rsid w:val="008F2E79"/>
    <w:rsid w:val="008F38D5"/>
    <w:rsid w:val="008F5C6F"/>
    <w:rsid w:val="008F6103"/>
    <w:rsid w:val="008F66CF"/>
    <w:rsid w:val="008F6B44"/>
    <w:rsid w:val="008F732F"/>
    <w:rsid w:val="008F7800"/>
    <w:rsid w:val="009001DD"/>
    <w:rsid w:val="00901E6B"/>
    <w:rsid w:val="00902024"/>
    <w:rsid w:val="009024BE"/>
    <w:rsid w:val="00903674"/>
    <w:rsid w:val="00903859"/>
    <w:rsid w:val="00904618"/>
    <w:rsid w:val="0090479F"/>
    <w:rsid w:val="009047C5"/>
    <w:rsid w:val="00904EBD"/>
    <w:rsid w:val="00905437"/>
    <w:rsid w:val="009057A9"/>
    <w:rsid w:val="00905E51"/>
    <w:rsid w:val="00905F67"/>
    <w:rsid w:val="00907009"/>
    <w:rsid w:val="0090775E"/>
    <w:rsid w:val="00907B7B"/>
    <w:rsid w:val="00907F39"/>
    <w:rsid w:val="00910B35"/>
    <w:rsid w:val="009115BB"/>
    <w:rsid w:val="00911AA5"/>
    <w:rsid w:val="009120B4"/>
    <w:rsid w:val="009136DC"/>
    <w:rsid w:val="00915BF3"/>
    <w:rsid w:val="00915C0E"/>
    <w:rsid w:val="009175AC"/>
    <w:rsid w:val="00917B4C"/>
    <w:rsid w:val="00917C18"/>
    <w:rsid w:val="00921CE6"/>
    <w:rsid w:val="00921DBC"/>
    <w:rsid w:val="00921F7B"/>
    <w:rsid w:val="0092207A"/>
    <w:rsid w:val="009228AC"/>
    <w:rsid w:val="00923720"/>
    <w:rsid w:val="00923C45"/>
    <w:rsid w:val="0092492C"/>
    <w:rsid w:val="00925133"/>
    <w:rsid w:val="00925A2D"/>
    <w:rsid w:val="00926429"/>
    <w:rsid w:val="009304EC"/>
    <w:rsid w:val="00930DBB"/>
    <w:rsid w:val="009325C2"/>
    <w:rsid w:val="00933BE3"/>
    <w:rsid w:val="00933F93"/>
    <w:rsid w:val="00933FE8"/>
    <w:rsid w:val="00934884"/>
    <w:rsid w:val="00934B48"/>
    <w:rsid w:val="00935C51"/>
    <w:rsid w:val="0093689D"/>
    <w:rsid w:val="00937401"/>
    <w:rsid w:val="0093749E"/>
    <w:rsid w:val="00940516"/>
    <w:rsid w:val="009409BE"/>
    <w:rsid w:val="00940DAD"/>
    <w:rsid w:val="00941B37"/>
    <w:rsid w:val="00942FB8"/>
    <w:rsid w:val="0094354F"/>
    <w:rsid w:val="009437B3"/>
    <w:rsid w:val="0094382E"/>
    <w:rsid w:val="00945178"/>
    <w:rsid w:val="0094563B"/>
    <w:rsid w:val="00945672"/>
    <w:rsid w:val="009466EC"/>
    <w:rsid w:val="00946852"/>
    <w:rsid w:val="009478BF"/>
    <w:rsid w:val="00947C84"/>
    <w:rsid w:val="00950E9A"/>
    <w:rsid w:val="00951C78"/>
    <w:rsid w:val="00952050"/>
    <w:rsid w:val="009530B6"/>
    <w:rsid w:val="009539E1"/>
    <w:rsid w:val="00953A7F"/>
    <w:rsid w:val="009556F3"/>
    <w:rsid w:val="00955C41"/>
    <w:rsid w:val="00955D04"/>
    <w:rsid w:val="00956A49"/>
    <w:rsid w:val="00956CE6"/>
    <w:rsid w:val="0095781E"/>
    <w:rsid w:val="0095795C"/>
    <w:rsid w:val="00957C67"/>
    <w:rsid w:val="00957F43"/>
    <w:rsid w:val="00960075"/>
    <w:rsid w:val="00960084"/>
    <w:rsid w:val="00960252"/>
    <w:rsid w:val="00960A05"/>
    <w:rsid w:val="0096148C"/>
    <w:rsid w:val="00962415"/>
    <w:rsid w:val="009625A9"/>
    <w:rsid w:val="00962D5E"/>
    <w:rsid w:val="0096316C"/>
    <w:rsid w:val="009633D8"/>
    <w:rsid w:val="00963E11"/>
    <w:rsid w:val="009641C6"/>
    <w:rsid w:val="009644B0"/>
    <w:rsid w:val="00965E6D"/>
    <w:rsid w:val="00966050"/>
    <w:rsid w:val="00966734"/>
    <w:rsid w:val="009668B5"/>
    <w:rsid w:val="00966D82"/>
    <w:rsid w:val="00967265"/>
    <w:rsid w:val="00970D03"/>
    <w:rsid w:val="0097112B"/>
    <w:rsid w:val="00972389"/>
    <w:rsid w:val="00973441"/>
    <w:rsid w:val="00973F68"/>
    <w:rsid w:val="00975B90"/>
    <w:rsid w:val="00976A51"/>
    <w:rsid w:val="009807C3"/>
    <w:rsid w:val="00982530"/>
    <w:rsid w:val="00983318"/>
    <w:rsid w:val="009844A2"/>
    <w:rsid w:val="009860CE"/>
    <w:rsid w:val="00987ABE"/>
    <w:rsid w:val="00990BF1"/>
    <w:rsid w:val="00990C0E"/>
    <w:rsid w:val="00990D25"/>
    <w:rsid w:val="0099185F"/>
    <w:rsid w:val="00991EE1"/>
    <w:rsid w:val="009941BF"/>
    <w:rsid w:val="009946A8"/>
    <w:rsid w:val="00994F9E"/>
    <w:rsid w:val="00995436"/>
    <w:rsid w:val="00995F82"/>
    <w:rsid w:val="00996BFE"/>
    <w:rsid w:val="00996EE8"/>
    <w:rsid w:val="00996FAB"/>
    <w:rsid w:val="009A2200"/>
    <w:rsid w:val="009A3F6D"/>
    <w:rsid w:val="009A4AEC"/>
    <w:rsid w:val="009A4E27"/>
    <w:rsid w:val="009A53A3"/>
    <w:rsid w:val="009A7160"/>
    <w:rsid w:val="009A7B0B"/>
    <w:rsid w:val="009A7FF7"/>
    <w:rsid w:val="009B0D0D"/>
    <w:rsid w:val="009B0D82"/>
    <w:rsid w:val="009B19B8"/>
    <w:rsid w:val="009B1DF2"/>
    <w:rsid w:val="009B1E96"/>
    <w:rsid w:val="009B31FC"/>
    <w:rsid w:val="009B33BA"/>
    <w:rsid w:val="009B4B7A"/>
    <w:rsid w:val="009B4DBE"/>
    <w:rsid w:val="009B5D2C"/>
    <w:rsid w:val="009B62E0"/>
    <w:rsid w:val="009C0866"/>
    <w:rsid w:val="009C0956"/>
    <w:rsid w:val="009C0EEF"/>
    <w:rsid w:val="009C0F7F"/>
    <w:rsid w:val="009C2D7F"/>
    <w:rsid w:val="009C47E8"/>
    <w:rsid w:val="009C56C9"/>
    <w:rsid w:val="009C5BA3"/>
    <w:rsid w:val="009C665C"/>
    <w:rsid w:val="009C71BC"/>
    <w:rsid w:val="009C794E"/>
    <w:rsid w:val="009D0874"/>
    <w:rsid w:val="009D0AE8"/>
    <w:rsid w:val="009D0CBC"/>
    <w:rsid w:val="009D10DB"/>
    <w:rsid w:val="009D16F2"/>
    <w:rsid w:val="009D1735"/>
    <w:rsid w:val="009D33EC"/>
    <w:rsid w:val="009D466F"/>
    <w:rsid w:val="009D4EEF"/>
    <w:rsid w:val="009D4F21"/>
    <w:rsid w:val="009D5D0A"/>
    <w:rsid w:val="009D7249"/>
    <w:rsid w:val="009E1078"/>
    <w:rsid w:val="009E14B7"/>
    <w:rsid w:val="009E3A20"/>
    <w:rsid w:val="009E4D02"/>
    <w:rsid w:val="009E787F"/>
    <w:rsid w:val="009E7E1C"/>
    <w:rsid w:val="009E7EBF"/>
    <w:rsid w:val="009F0A34"/>
    <w:rsid w:val="009F27B3"/>
    <w:rsid w:val="009F57E4"/>
    <w:rsid w:val="009F7140"/>
    <w:rsid w:val="00A006E1"/>
    <w:rsid w:val="00A00C10"/>
    <w:rsid w:val="00A01B88"/>
    <w:rsid w:val="00A02E52"/>
    <w:rsid w:val="00A0436F"/>
    <w:rsid w:val="00A04838"/>
    <w:rsid w:val="00A050CB"/>
    <w:rsid w:val="00A05DB2"/>
    <w:rsid w:val="00A07C4E"/>
    <w:rsid w:val="00A11227"/>
    <w:rsid w:val="00A11B21"/>
    <w:rsid w:val="00A11C01"/>
    <w:rsid w:val="00A11DA4"/>
    <w:rsid w:val="00A124BD"/>
    <w:rsid w:val="00A13DE0"/>
    <w:rsid w:val="00A140DD"/>
    <w:rsid w:val="00A15FD7"/>
    <w:rsid w:val="00A1623E"/>
    <w:rsid w:val="00A1691E"/>
    <w:rsid w:val="00A20621"/>
    <w:rsid w:val="00A20974"/>
    <w:rsid w:val="00A21855"/>
    <w:rsid w:val="00A21DDF"/>
    <w:rsid w:val="00A226C1"/>
    <w:rsid w:val="00A22BCD"/>
    <w:rsid w:val="00A22C10"/>
    <w:rsid w:val="00A2360D"/>
    <w:rsid w:val="00A2423A"/>
    <w:rsid w:val="00A245FD"/>
    <w:rsid w:val="00A252C7"/>
    <w:rsid w:val="00A26479"/>
    <w:rsid w:val="00A26B4D"/>
    <w:rsid w:val="00A272E1"/>
    <w:rsid w:val="00A313CF"/>
    <w:rsid w:val="00A31A1D"/>
    <w:rsid w:val="00A320D1"/>
    <w:rsid w:val="00A322D6"/>
    <w:rsid w:val="00A329EE"/>
    <w:rsid w:val="00A340D2"/>
    <w:rsid w:val="00A340FE"/>
    <w:rsid w:val="00A3532F"/>
    <w:rsid w:val="00A35CED"/>
    <w:rsid w:val="00A35F19"/>
    <w:rsid w:val="00A36E4C"/>
    <w:rsid w:val="00A376F7"/>
    <w:rsid w:val="00A408FE"/>
    <w:rsid w:val="00A41160"/>
    <w:rsid w:val="00A41357"/>
    <w:rsid w:val="00A41BE3"/>
    <w:rsid w:val="00A4291C"/>
    <w:rsid w:val="00A439E1"/>
    <w:rsid w:val="00A43B22"/>
    <w:rsid w:val="00A44040"/>
    <w:rsid w:val="00A452AC"/>
    <w:rsid w:val="00A454E0"/>
    <w:rsid w:val="00A4581E"/>
    <w:rsid w:val="00A46BCA"/>
    <w:rsid w:val="00A52D72"/>
    <w:rsid w:val="00A54B88"/>
    <w:rsid w:val="00A559FD"/>
    <w:rsid w:val="00A56BC9"/>
    <w:rsid w:val="00A57C21"/>
    <w:rsid w:val="00A612F4"/>
    <w:rsid w:val="00A613B9"/>
    <w:rsid w:val="00A6186C"/>
    <w:rsid w:val="00A61B2C"/>
    <w:rsid w:val="00A62116"/>
    <w:rsid w:val="00A625C0"/>
    <w:rsid w:val="00A62D38"/>
    <w:rsid w:val="00A63361"/>
    <w:rsid w:val="00A64471"/>
    <w:rsid w:val="00A64658"/>
    <w:rsid w:val="00A64BC7"/>
    <w:rsid w:val="00A650CF"/>
    <w:rsid w:val="00A665AF"/>
    <w:rsid w:val="00A6676D"/>
    <w:rsid w:val="00A67CAA"/>
    <w:rsid w:val="00A67CBD"/>
    <w:rsid w:val="00A70C3D"/>
    <w:rsid w:val="00A71451"/>
    <w:rsid w:val="00A71656"/>
    <w:rsid w:val="00A71BAE"/>
    <w:rsid w:val="00A71F53"/>
    <w:rsid w:val="00A72D09"/>
    <w:rsid w:val="00A760A1"/>
    <w:rsid w:val="00A765CF"/>
    <w:rsid w:val="00A76BF1"/>
    <w:rsid w:val="00A76FDD"/>
    <w:rsid w:val="00A77464"/>
    <w:rsid w:val="00A800C1"/>
    <w:rsid w:val="00A80A82"/>
    <w:rsid w:val="00A81E4E"/>
    <w:rsid w:val="00A8260A"/>
    <w:rsid w:val="00A8302E"/>
    <w:rsid w:val="00A834AF"/>
    <w:rsid w:val="00A841E2"/>
    <w:rsid w:val="00A85349"/>
    <w:rsid w:val="00A85BD3"/>
    <w:rsid w:val="00A86070"/>
    <w:rsid w:val="00A86A71"/>
    <w:rsid w:val="00A8756E"/>
    <w:rsid w:val="00A9359C"/>
    <w:rsid w:val="00A93B8F"/>
    <w:rsid w:val="00A950F2"/>
    <w:rsid w:val="00A96D7B"/>
    <w:rsid w:val="00A96F2D"/>
    <w:rsid w:val="00A97B61"/>
    <w:rsid w:val="00A97BEA"/>
    <w:rsid w:val="00A97D93"/>
    <w:rsid w:val="00AA015C"/>
    <w:rsid w:val="00AA103D"/>
    <w:rsid w:val="00AA1043"/>
    <w:rsid w:val="00AA3945"/>
    <w:rsid w:val="00AA395B"/>
    <w:rsid w:val="00AA6DC8"/>
    <w:rsid w:val="00AB0671"/>
    <w:rsid w:val="00AB076F"/>
    <w:rsid w:val="00AB13B7"/>
    <w:rsid w:val="00AB1433"/>
    <w:rsid w:val="00AB2A4B"/>
    <w:rsid w:val="00AB2DE1"/>
    <w:rsid w:val="00AB3D86"/>
    <w:rsid w:val="00AB48E3"/>
    <w:rsid w:val="00AB4B4A"/>
    <w:rsid w:val="00AB5269"/>
    <w:rsid w:val="00AB576F"/>
    <w:rsid w:val="00AB5CC4"/>
    <w:rsid w:val="00AB61BE"/>
    <w:rsid w:val="00AB63DD"/>
    <w:rsid w:val="00AC0530"/>
    <w:rsid w:val="00AC0915"/>
    <w:rsid w:val="00AC197F"/>
    <w:rsid w:val="00AC21BC"/>
    <w:rsid w:val="00AC23DD"/>
    <w:rsid w:val="00AC399B"/>
    <w:rsid w:val="00AC3EA9"/>
    <w:rsid w:val="00AC40A3"/>
    <w:rsid w:val="00AC4551"/>
    <w:rsid w:val="00AC4ECD"/>
    <w:rsid w:val="00AC53EE"/>
    <w:rsid w:val="00AC62F0"/>
    <w:rsid w:val="00AC7153"/>
    <w:rsid w:val="00AC7B16"/>
    <w:rsid w:val="00AD05DF"/>
    <w:rsid w:val="00AD0F21"/>
    <w:rsid w:val="00AD221C"/>
    <w:rsid w:val="00AD3E50"/>
    <w:rsid w:val="00AD4C1E"/>
    <w:rsid w:val="00AD52C2"/>
    <w:rsid w:val="00AD6252"/>
    <w:rsid w:val="00AD738A"/>
    <w:rsid w:val="00AE0557"/>
    <w:rsid w:val="00AE44C6"/>
    <w:rsid w:val="00AE6AFE"/>
    <w:rsid w:val="00AE6F8E"/>
    <w:rsid w:val="00AE7516"/>
    <w:rsid w:val="00AF0BFC"/>
    <w:rsid w:val="00AF0E13"/>
    <w:rsid w:val="00AF191C"/>
    <w:rsid w:val="00AF5E00"/>
    <w:rsid w:val="00AF6F57"/>
    <w:rsid w:val="00B00BB4"/>
    <w:rsid w:val="00B027D8"/>
    <w:rsid w:val="00B03C82"/>
    <w:rsid w:val="00B05417"/>
    <w:rsid w:val="00B05EC3"/>
    <w:rsid w:val="00B05F77"/>
    <w:rsid w:val="00B07135"/>
    <w:rsid w:val="00B10AC2"/>
    <w:rsid w:val="00B10D71"/>
    <w:rsid w:val="00B10EA5"/>
    <w:rsid w:val="00B12F84"/>
    <w:rsid w:val="00B13066"/>
    <w:rsid w:val="00B14097"/>
    <w:rsid w:val="00B14499"/>
    <w:rsid w:val="00B147F4"/>
    <w:rsid w:val="00B14C07"/>
    <w:rsid w:val="00B164EA"/>
    <w:rsid w:val="00B171DE"/>
    <w:rsid w:val="00B174CA"/>
    <w:rsid w:val="00B17760"/>
    <w:rsid w:val="00B2102A"/>
    <w:rsid w:val="00B2117B"/>
    <w:rsid w:val="00B23C8A"/>
    <w:rsid w:val="00B24DF8"/>
    <w:rsid w:val="00B25460"/>
    <w:rsid w:val="00B256AD"/>
    <w:rsid w:val="00B25E88"/>
    <w:rsid w:val="00B26DB8"/>
    <w:rsid w:val="00B30886"/>
    <w:rsid w:val="00B30B63"/>
    <w:rsid w:val="00B331C9"/>
    <w:rsid w:val="00B33BDB"/>
    <w:rsid w:val="00B33DD0"/>
    <w:rsid w:val="00B34534"/>
    <w:rsid w:val="00B34A0B"/>
    <w:rsid w:val="00B35C28"/>
    <w:rsid w:val="00B365AE"/>
    <w:rsid w:val="00B37A61"/>
    <w:rsid w:val="00B37B2D"/>
    <w:rsid w:val="00B40F8F"/>
    <w:rsid w:val="00B41512"/>
    <w:rsid w:val="00B4355B"/>
    <w:rsid w:val="00B4437C"/>
    <w:rsid w:val="00B445A2"/>
    <w:rsid w:val="00B447B4"/>
    <w:rsid w:val="00B4563F"/>
    <w:rsid w:val="00B5025F"/>
    <w:rsid w:val="00B50866"/>
    <w:rsid w:val="00B52ACD"/>
    <w:rsid w:val="00B536A5"/>
    <w:rsid w:val="00B53805"/>
    <w:rsid w:val="00B54FC4"/>
    <w:rsid w:val="00B55C5F"/>
    <w:rsid w:val="00B5651F"/>
    <w:rsid w:val="00B571D4"/>
    <w:rsid w:val="00B604F5"/>
    <w:rsid w:val="00B60623"/>
    <w:rsid w:val="00B6065F"/>
    <w:rsid w:val="00B60AE9"/>
    <w:rsid w:val="00B617A3"/>
    <w:rsid w:val="00B61EA6"/>
    <w:rsid w:val="00B62C0A"/>
    <w:rsid w:val="00B630F0"/>
    <w:rsid w:val="00B631AE"/>
    <w:rsid w:val="00B631D7"/>
    <w:rsid w:val="00B6329C"/>
    <w:rsid w:val="00B63410"/>
    <w:rsid w:val="00B63F0D"/>
    <w:rsid w:val="00B6453D"/>
    <w:rsid w:val="00B65EEC"/>
    <w:rsid w:val="00B66212"/>
    <w:rsid w:val="00B71B16"/>
    <w:rsid w:val="00B71C25"/>
    <w:rsid w:val="00B75088"/>
    <w:rsid w:val="00B757A9"/>
    <w:rsid w:val="00B768BA"/>
    <w:rsid w:val="00B776D4"/>
    <w:rsid w:val="00B77764"/>
    <w:rsid w:val="00B77E3D"/>
    <w:rsid w:val="00B80159"/>
    <w:rsid w:val="00B81A6C"/>
    <w:rsid w:val="00B83424"/>
    <w:rsid w:val="00B84616"/>
    <w:rsid w:val="00B84653"/>
    <w:rsid w:val="00B84719"/>
    <w:rsid w:val="00B84DAE"/>
    <w:rsid w:val="00B84E06"/>
    <w:rsid w:val="00B85297"/>
    <w:rsid w:val="00B85E2B"/>
    <w:rsid w:val="00B86E1E"/>
    <w:rsid w:val="00B91102"/>
    <w:rsid w:val="00B91E35"/>
    <w:rsid w:val="00B93477"/>
    <w:rsid w:val="00B950F3"/>
    <w:rsid w:val="00B954B8"/>
    <w:rsid w:val="00B9559A"/>
    <w:rsid w:val="00B95B05"/>
    <w:rsid w:val="00B96503"/>
    <w:rsid w:val="00B9774F"/>
    <w:rsid w:val="00B97942"/>
    <w:rsid w:val="00B97AB0"/>
    <w:rsid w:val="00BA1056"/>
    <w:rsid w:val="00BA1757"/>
    <w:rsid w:val="00BA2156"/>
    <w:rsid w:val="00BA2FB5"/>
    <w:rsid w:val="00BA3F6D"/>
    <w:rsid w:val="00BA42FC"/>
    <w:rsid w:val="00BA5FE2"/>
    <w:rsid w:val="00BA7037"/>
    <w:rsid w:val="00BA71A3"/>
    <w:rsid w:val="00BB044B"/>
    <w:rsid w:val="00BB069B"/>
    <w:rsid w:val="00BB14B9"/>
    <w:rsid w:val="00BB1DC0"/>
    <w:rsid w:val="00BB2068"/>
    <w:rsid w:val="00BB217A"/>
    <w:rsid w:val="00BB2328"/>
    <w:rsid w:val="00BB2E73"/>
    <w:rsid w:val="00BB3CBA"/>
    <w:rsid w:val="00BB4B75"/>
    <w:rsid w:val="00BB55D0"/>
    <w:rsid w:val="00BB6052"/>
    <w:rsid w:val="00BC0284"/>
    <w:rsid w:val="00BC0E57"/>
    <w:rsid w:val="00BC0EFE"/>
    <w:rsid w:val="00BC1373"/>
    <w:rsid w:val="00BC150D"/>
    <w:rsid w:val="00BC2087"/>
    <w:rsid w:val="00BC24D3"/>
    <w:rsid w:val="00BC2899"/>
    <w:rsid w:val="00BC2C2B"/>
    <w:rsid w:val="00BC3B92"/>
    <w:rsid w:val="00BC3ED3"/>
    <w:rsid w:val="00BC7189"/>
    <w:rsid w:val="00BD0BEC"/>
    <w:rsid w:val="00BD1C5C"/>
    <w:rsid w:val="00BD2242"/>
    <w:rsid w:val="00BD2576"/>
    <w:rsid w:val="00BD2737"/>
    <w:rsid w:val="00BD2FD4"/>
    <w:rsid w:val="00BD3522"/>
    <w:rsid w:val="00BD4336"/>
    <w:rsid w:val="00BD480F"/>
    <w:rsid w:val="00BD4C2A"/>
    <w:rsid w:val="00BD60F8"/>
    <w:rsid w:val="00BD6306"/>
    <w:rsid w:val="00BD6975"/>
    <w:rsid w:val="00BD6FCC"/>
    <w:rsid w:val="00BE00E7"/>
    <w:rsid w:val="00BE02E8"/>
    <w:rsid w:val="00BE09B1"/>
    <w:rsid w:val="00BE1D89"/>
    <w:rsid w:val="00BE36A8"/>
    <w:rsid w:val="00BE3BAB"/>
    <w:rsid w:val="00BE3F96"/>
    <w:rsid w:val="00BE527A"/>
    <w:rsid w:val="00BE6A61"/>
    <w:rsid w:val="00BF03AE"/>
    <w:rsid w:val="00BF05C3"/>
    <w:rsid w:val="00BF1FBB"/>
    <w:rsid w:val="00BF239F"/>
    <w:rsid w:val="00BF28E0"/>
    <w:rsid w:val="00BF2E0A"/>
    <w:rsid w:val="00BF35EE"/>
    <w:rsid w:val="00BF4380"/>
    <w:rsid w:val="00BF45DE"/>
    <w:rsid w:val="00BF495D"/>
    <w:rsid w:val="00BF4E7A"/>
    <w:rsid w:val="00BF5024"/>
    <w:rsid w:val="00BF54F0"/>
    <w:rsid w:val="00C01109"/>
    <w:rsid w:val="00C01682"/>
    <w:rsid w:val="00C018A0"/>
    <w:rsid w:val="00C0193A"/>
    <w:rsid w:val="00C02762"/>
    <w:rsid w:val="00C03996"/>
    <w:rsid w:val="00C04A5D"/>
    <w:rsid w:val="00C05DD8"/>
    <w:rsid w:val="00C06099"/>
    <w:rsid w:val="00C06F71"/>
    <w:rsid w:val="00C07328"/>
    <w:rsid w:val="00C10657"/>
    <w:rsid w:val="00C1069E"/>
    <w:rsid w:val="00C10B0A"/>
    <w:rsid w:val="00C119C7"/>
    <w:rsid w:val="00C14917"/>
    <w:rsid w:val="00C15576"/>
    <w:rsid w:val="00C178E4"/>
    <w:rsid w:val="00C17BC3"/>
    <w:rsid w:val="00C17D92"/>
    <w:rsid w:val="00C21CAB"/>
    <w:rsid w:val="00C2215C"/>
    <w:rsid w:val="00C227BF"/>
    <w:rsid w:val="00C22F5F"/>
    <w:rsid w:val="00C23170"/>
    <w:rsid w:val="00C235BD"/>
    <w:rsid w:val="00C2447D"/>
    <w:rsid w:val="00C245B9"/>
    <w:rsid w:val="00C245CE"/>
    <w:rsid w:val="00C24766"/>
    <w:rsid w:val="00C24A89"/>
    <w:rsid w:val="00C2633C"/>
    <w:rsid w:val="00C26E25"/>
    <w:rsid w:val="00C273BD"/>
    <w:rsid w:val="00C27530"/>
    <w:rsid w:val="00C27B68"/>
    <w:rsid w:val="00C27C25"/>
    <w:rsid w:val="00C31D93"/>
    <w:rsid w:val="00C320EA"/>
    <w:rsid w:val="00C338DD"/>
    <w:rsid w:val="00C345C8"/>
    <w:rsid w:val="00C37992"/>
    <w:rsid w:val="00C41A99"/>
    <w:rsid w:val="00C42DC2"/>
    <w:rsid w:val="00C4395E"/>
    <w:rsid w:val="00C441ED"/>
    <w:rsid w:val="00C4423C"/>
    <w:rsid w:val="00C44436"/>
    <w:rsid w:val="00C45AAE"/>
    <w:rsid w:val="00C46561"/>
    <w:rsid w:val="00C46606"/>
    <w:rsid w:val="00C47465"/>
    <w:rsid w:val="00C5046F"/>
    <w:rsid w:val="00C512BB"/>
    <w:rsid w:val="00C51AE7"/>
    <w:rsid w:val="00C5231F"/>
    <w:rsid w:val="00C52FDC"/>
    <w:rsid w:val="00C53BDC"/>
    <w:rsid w:val="00C542C0"/>
    <w:rsid w:val="00C5744C"/>
    <w:rsid w:val="00C60B9E"/>
    <w:rsid w:val="00C60D02"/>
    <w:rsid w:val="00C6135C"/>
    <w:rsid w:val="00C6147C"/>
    <w:rsid w:val="00C614F3"/>
    <w:rsid w:val="00C61B82"/>
    <w:rsid w:val="00C62130"/>
    <w:rsid w:val="00C624A3"/>
    <w:rsid w:val="00C62F79"/>
    <w:rsid w:val="00C6339E"/>
    <w:rsid w:val="00C63912"/>
    <w:rsid w:val="00C6399E"/>
    <w:rsid w:val="00C64159"/>
    <w:rsid w:val="00C6492D"/>
    <w:rsid w:val="00C65019"/>
    <w:rsid w:val="00C6579B"/>
    <w:rsid w:val="00C66A03"/>
    <w:rsid w:val="00C71CAA"/>
    <w:rsid w:val="00C73087"/>
    <w:rsid w:val="00C75965"/>
    <w:rsid w:val="00C75996"/>
    <w:rsid w:val="00C75B6B"/>
    <w:rsid w:val="00C75D1A"/>
    <w:rsid w:val="00C76BBF"/>
    <w:rsid w:val="00C76F7F"/>
    <w:rsid w:val="00C77ABB"/>
    <w:rsid w:val="00C77DAB"/>
    <w:rsid w:val="00C8022C"/>
    <w:rsid w:val="00C80798"/>
    <w:rsid w:val="00C80E27"/>
    <w:rsid w:val="00C81048"/>
    <w:rsid w:val="00C81EF4"/>
    <w:rsid w:val="00C82A16"/>
    <w:rsid w:val="00C85039"/>
    <w:rsid w:val="00C86495"/>
    <w:rsid w:val="00C87649"/>
    <w:rsid w:val="00C87B10"/>
    <w:rsid w:val="00C87F06"/>
    <w:rsid w:val="00C91806"/>
    <w:rsid w:val="00C91B8C"/>
    <w:rsid w:val="00C91D6A"/>
    <w:rsid w:val="00C91FDA"/>
    <w:rsid w:val="00C9204F"/>
    <w:rsid w:val="00C9284D"/>
    <w:rsid w:val="00C932A0"/>
    <w:rsid w:val="00C95191"/>
    <w:rsid w:val="00C9564F"/>
    <w:rsid w:val="00C95BDE"/>
    <w:rsid w:val="00C9732A"/>
    <w:rsid w:val="00CA0385"/>
    <w:rsid w:val="00CA0A3B"/>
    <w:rsid w:val="00CA0E7B"/>
    <w:rsid w:val="00CA3B93"/>
    <w:rsid w:val="00CA3BB7"/>
    <w:rsid w:val="00CA6333"/>
    <w:rsid w:val="00CA64D3"/>
    <w:rsid w:val="00CA6D13"/>
    <w:rsid w:val="00CA6F97"/>
    <w:rsid w:val="00CA7628"/>
    <w:rsid w:val="00CA7938"/>
    <w:rsid w:val="00CB0D36"/>
    <w:rsid w:val="00CB0EC4"/>
    <w:rsid w:val="00CB1B38"/>
    <w:rsid w:val="00CB1DC7"/>
    <w:rsid w:val="00CB257F"/>
    <w:rsid w:val="00CB2705"/>
    <w:rsid w:val="00CB29F2"/>
    <w:rsid w:val="00CB2F19"/>
    <w:rsid w:val="00CB3124"/>
    <w:rsid w:val="00CB3540"/>
    <w:rsid w:val="00CB3E48"/>
    <w:rsid w:val="00CB4986"/>
    <w:rsid w:val="00CB571B"/>
    <w:rsid w:val="00CB770F"/>
    <w:rsid w:val="00CB7F53"/>
    <w:rsid w:val="00CC041D"/>
    <w:rsid w:val="00CC0690"/>
    <w:rsid w:val="00CC0A0E"/>
    <w:rsid w:val="00CC0B3E"/>
    <w:rsid w:val="00CC0E4E"/>
    <w:rsid w:val="00CC1371"/>
    <w:rsid w:val="00CC156E"/>
    <w:rsid w:val="00CC16D2"/>
    <w:rsid w:val="00CC1E40"/>
    <w:rsid w:val="00CC2276"/>
    <w:rsid w:val="00CC22DB"/>
    <w:rsid w:val="00CC251B"/>
    <w:rsid w:val="00CC2F5B"/>
    <w:rsid w:val="00CC3467"/>
    <w:rsid w:val="00CC3772"/>
    <w:rsid w:val="00CC3A28"/>
    <w:rsid w:val="00CC428C"/>
    <w:rsid w:val="00CC4A0B"/>
    <w:rsid w:val="00CC536A"/>
    <w:rsid w:val="00CC5AC8"/>
    <w:rsid w:val="00CC5E1E"/>
    <w:rsid w:val="00CC66F2"/>
    <w:rsid w:val="00CC7203"/>
    <w:rsid w:val="00CC73F2"/>
    <w:rsid w:val="00CC7836"/>
    <w:rsid w:val="00CD0A4D"/>
    <w:rsid w:val="00CD0B6D"/>
    <w:rsid w:val="00CD0B92"/>
    <w:rsid w:val="00CD1EF6"/>
    <w:rsid w:val="00CD4881"/>
    <w:rsid w:val="00CE0F5D"/>
    <w:rsid w:val="00CE1244"/>
    <w:rsid w:val="00CE191A"/>
    <w:rsid w:val="00CE1FC6"/>
    <w:rsid w:val="00CE3A59"/>
    <w:rsid w:val="00CE46C8"/>
    <w:rsid w:val="00CE5D2A"/>
    <w:rsid w:val="00CE6BD7"/>
    <w:rsid w:val="00CE738D"/>
    <w:rsid w:val="00CE7CD9"/>
    <w:rsid w:val="00CE7E52"/>
    <w:rsid w:val="00CF025B"/>
    <w:rsid w:val="00CF3EFF"/>
    <w:rsid w:val="00CF454E"/>
    <w:rsid w:val="00CF598B"/>
    <w:rsid w:val="00CF5F91"/>
    <w:rsid w:val="00CF6DC9"/>
    <w:rsid w:val="00D00139"/>
    <w:rsid w:val="00D01CCD"/>
    <w:rsid w:val="00D02114"/>
    <w:rsid w:val="00D02927"/>
    <w:rsid w:val="00D03089"/>
    <w:rsid w:val="00D03686"/>
    <w:rsid w:val="00D03B86"/>
    <w:rsid w:val="00D04C94"/>
    <w:rsid w:val="00D056CC"/>
    <w:rsid w:val="00D056FF"/>
    <w:rsid w:val="00D06874"/>
    <w:rsid w:val="00D06A68"/>
    <w:rsid w:val="00D07163"/>
    <w:rsid w:val="00D11190"/>
    <w:rsid w:val="00D112CF"/>
    <w:rsid w:val="00D11516"/>
    <w:rsid w:val="00D11948"/>
    <w:rsid w:val="00D11C4B"/>
    <w:rsid w:val="00D11CF7"/>
    <w:rsid w:val="00D12C6C"/>
    <w:rsid w:val="00D13D5D"/>
    <w:rsid w:val="00D14F43"/>
    <w:rsid w:val="00D1643E"/>
    <w:rsid w:val="00D16DD5"/>
    <w:rsid w:val="00D16F0B"/>
    <w:rsid w:val="00D17192"/>
    <w:rsid w:val="00D17E74"/>
    <w:rsid w:val="00D207E6"/>
    <w:rsid w:val="00D21296"/>
    <w:rsid w:val="00D2135E"/>
    <w:rsid w:val="00D233EE"/>
    <w:rsid w:val="00D238B7"/>
    <w:rsid w:val="00D25D87"/>
    <w:rsid w:val="00D2733E"/>
    <w:rsid w:val="00D27A97"/>
    <w:rsid w:val="00D27E36"/>
    <w:rsid w:val="00D3034B"/>
    <w:rsid w:val="00D305BD"/>
    <w:rsid w:val="00D30A05"/>
    <w:rsid w:val="00D30A14"/>
    <w:rsid w:val="00D30BF5"/>
    <w:rsid w:val="00D313FD"/>
    <w:rsid w:val="00D3148C"/>
    <w:rsid w:val="00D33087"/>
    <w:rsid w:val="00D35BAF"/>
    <w:rsid w:val="00D36B96"/>
    <w:rsid w:val="00D37093"/>
    <w:rsid w:val="00D409CC"/>
    <w:rsid w:val="00D410EC"/>
    <w:rsid w:val="00D412DE"/>
    <w:rsid w:val="00D4145F"/>
    <w:rsid w:val="00D420B8"/>
    <w:rsid w:val="00D422A7"/>
    <w:rsid w:val="00D42410"/>
    <w:rsid w:val="00D42775"/>
    <w:rsid w:val="00D42C64"/>
    <w:rsid w:val="00D43A05"/>
    <w:rsid w:val="00D4478B"/>
    <w:rsid w:val="00D4479B"/>
    <w:rsid w:val="00D448A3"/>
    <w:rsid w:val="00D451E5"/>
    <w:rsid w:val="00D45B65"/>
    <w:rsid w:val="00D46227"/>
    <w:rsid w:val="00D46820"/>
    <w:rsid w:val="00D513FA"/>
    <w:rsid w:val="00D52508"/>
    <w:rsid w:val="00D537FD"/>
    <w:rsid w:val="00D5385D"/>
    <w:rsid w:val="00D5389B"/>
    <w:rsid w:val="00D6086C"/>
    <w:rsid w:val="00D61074"/>
    <w:rsid w:val="00D6108B"/>
    <w:rsid w:val="00D61545"/>
    <w:rsid w:val="00D619C5"/>
    <w:rsid w:val="00D62A53"/>
    <w:rsid w:val="00D6379F"/>
    <w:rsid w:val="00D640D6"/>
    <w:rsid w:val="00D64131"/>
    <w:rsid w:val="00D64C5A"/>
    <w:rsid w:val="00D65EA8"/>
    <w:rsid w:val="00D6656D"/>
    <w:rsid w:val="00D665E6"/>
    <w:rsid w:val="00D667E3"/>
    <w:rsid w:val="00D667F0"/>
    <w:rsid w:val="00D67497"/>
    <w:rsid w:val="00D71F82"/>
    <w:rsid w:val="00D7223A"/>
    <w:rsid w:val="00D733EE"/>
    <w:rsid w:val="00D7445F"/>
    <w:rsid w:val="00D7511F"/>
    <w:rsid w:val="00D75737"/>
    <w:rsid w:val="00D75B98"/>
    <w:rsid w:val="00D76DC0"/>
    <w:rsid w:val="00D7748B"/>
    <w:rsid w:val="00D8032A"/>
    <w:rsid w:val="00D81132"/>
    <w:rsid w:val="00D81DA9"/>
    <w:rsid w:val="00D81F7B"/>
    <w:rsid w:val="00D84035"/>
    <w:rsid w:val="00D84FCE"/>
    <w:rsid w:val="00D85B12"/>
    <w:rsid w:val="00D86D9B"/>
    <w:rsid w:val="00D905C9"/>
    <w:rsid w:val="00D90702"/>
    <w:rsid w:val="00D9104A"/>
    <w:rsid w:val="00D92055"/>
    <w:rsid w:val="00D933A1"/>
    <w:rsid w:val="00D93C22"/>
    <w:rsid w:val="00D93E4F"/>
    <w:rsid w:val="00D951F9"/>
    <w:rsid w:val="00D953B9"/>
    <w:rsid w:val="00D95B8F"/>
    <w:rsid w:val="00D96D93"/>
    <w:rsid w:val="00D97038"/>
    <w:rsid w:val="00D97BDE"/>
    <w:rsid w:val="00D97D62"/>
    <w:rsid w:val="00DA17A6"/>
    <w:rsid w:val="00DA1F46"/>
    <w:rsid w:val="00DA3F6F"/>
    <w:rsid w:val="00DA5A9E"/>
    <w:rsid w:val="00DA5AE8"/>
    <w:rsid w:val="00DA6D88"/>
    <w:rsid w:val="00DA6EAB"/>
    <w:rsid w:val="00DB0348"/>
    <w:rsid w:val="00DB0502"/>
    <w:rsid w:val="00DB05F1"/>
    <w:rsid w:val="00DB0B53"/>
    <w:rsid w:val="00DB10B8"/>
    <w:rsid w:val="00DB20C7"/>
    <w:rsid w:val="00DB313F"/>
    <w:rsid w:val="00DB4C33"/>
    <w:rsid w:val="00DB5A4F"/>
    <w:rsid w:val="00DB6290"/>
    <w:rsid w:val="00DB6FD8"/>
    <w:rsid w:val="00DB7B52"/>
    <w:rsid w:val="00DB7F30"/>
    <w:rsid w:val="00DC0991"/>
    <w:rsid w:val="00DC18F0"/>
    <w:rsid w:val="00DC2632"/>
    <w:rsid w:val="00DC3199"/>
    <w:rsid w:val="00DC3997"/>
    <w:rsid w:val="00DC4069"/>
    <w:rsid w:val="00DC4248"/>
    <w:rsid w:val="00DC42E6"/>
    <w:rsid w:val="00DC4DBD"/>
    <w:rsid w:val="00DC6792"/>
    <w:rsid w:val="00DD09A0"/>
    <w:rsid w:val="00DD1F8E"/>
    <w:rsid w:val="00DD202F"/>
    <w:rsid w:val="00DD31E6"/>
    <w:rsid w:val="00DD4C72"/>
    <w:rsid w:val="00DD4DA1"/>
    <w:rsid w:val="00DD534E"/>
    <w:rsid w:val="00DE03BB"/>
    <w:rsid w:val="00DE095D"/>
    <w:rsid w:val="00DE0AD0"/>
    <w:rsid w:val="00DE1278"/>
    <w:rsid w:val="00DE14A7"/>
    <w:rsid w:val="00DE389A"/>
    <w:rsid w:val="00DE3C53"/>
    <w:rsid w:val="00DE673C"/>
    <w:rsid w:val="00DE6EFA"/>
    <w:rsid w:val="00DE7506"/>
    <w:rsid w:val="00DF058B"/>
    <w:rsid w:val="00DF0669"/>
    <w:rsid w:val="00DF1E88"/>
    <w:rsid w:val="00DF1F61"/>
    <w:rsid w:val="00DF2144"/>
    <w:rsid w:val="00DF29B9"/>
    <w:rsid w:val="00DF51B5"/>
    <w:rsid w:val="00DF5D3C"/>
    <w:rsid w:val="00DF5E60"/>
    <w:rsid w:val="00DF61F0"/>
    <w:rsid w:val="00DF6585"/>
    <w:rsid w:val="00DF74FE"/>
    <w:rsid w:val="00E000F5"/>
    <w:rsid w:val="00E007E5"/>
    <w:rsid w:val="00E00C15"/>
    <w:rsid w:val="00E00C96"/>
    <w:rsid w:val="00E01667"/>
    <w:rsid w:val="00E0168F"/>
    <w:rsid w:val="00E033F0"/>
    <w:rsid w:val="00E03CF9"/>
    <w:rsid w:val="00E05050"/>
    <w:rsid w:val="00E054FA"/>
    <w:rsid w:val="00E06192"/>
    <w:rsid w:val="00E06E97"/>
    <w:rsid w:val="00E11458"/>
    <w:rsid w:val="00E14538"/>
    <w:rsid w:val="00E16BFE"/>
    <w:rsid w:val="00E174B7"/>
    <w:rsid w:val="00E20D37"/>
    <w:rsid w:val="00E21039"/>
    <w:rsid w:val="00E22782"/>
    <w:rsid w:val="00E22C89"/>
    <w:rsid w:val="00E2312D"/>
    <w:rsid w:val="00E2417E"/>
    <w:rsid w:val="00E2554F"/>
    <w:rsid w:val="00E255B2"/>
    <w:rsid w:val="00E2781D"/>
    <w:rsid w:val="00E30A07"/>
    <w:rsid w:val="00E3112E"/>
    <w:rsid w:val="00E316F4"/>
    <w:rsid w:val="00E31D1F"/>
    <w:rsid w:val="00E31D9C"/>
    <w:rsid w:val="00E32780"/>
    <w:rsid w:val="00E33601"/>
    <w:rsid w:val="00E337E9"/>
    <w:rsid w:val="00E33994"/>
    <w:rsid w:val="00E3417A"/>
    <w:rsid w:val="00E35049"/>
    <w:rsid w:val="00E35568"/>
    <w:rsid w:val="00E36130"/>
    <w:rsid w:val="00E411C1"/>
    <w:rsid w:val="00E437A5"/>
    <w:rsid w:val="00E43886"/>
    <w:rsid w:val="00E44BA0"/>
    <w:rsid w:val="00E45B97"/>
    <w:rsid w:val="00E45FEE"/>
    <w:rsid w:val="00E467A2"/>
    <w:rsid w:val="00E46DDD"/>
    <w:rsid w:val="00E47207"/>
    <w:rsid w:val="00E47A5E"/>
    <w:rsid w:val="00E501EF"/>
    <w:rsid w:val="00E50958"/>
    <w:rsid w:val="00E52969"/>
    <w:rsid w:val="00E5428D"/>
    <w:rsid w:val="00E548DD"/>
    <w:rsid w:val="00E54A62"/>
    <w:rsid w:val="00E5536D"/>
    <w:rsid w:val="00E553C5"/>
    <w:rsid w:val="00E55954"/>
    <w:rsid w:val="00E578ED"/>
    <w:rsid w:val="00E6029F"/>
    <w:rsid w:val="00E625F5"/>
    <w:rsid w:val="00E63175"/>
    <w:rsid w:val="00E6420E"/>
    <w:rsid w:val="00E6444A"/>
    <w:rsid w:val="00E6550C"/>
    <w:rsid w:val="00E65B9C"/>
    <w:rsid w:val="00E679D4"/>
    <w:rsid w:val="00E70630"/>
    <w:rsid w:val="00E711F5"/>
    <w:rsid w:val="00E73772"/>
    <w:rsid w:val="00E739E1"/>
    <w:rsid w:val="00E74157"/>
    <w:rsid w:val="00E74484"/>
    <w:rsid w:val="00E748E8"/>
    <w:rsid w:val="00E7529B"/>
    <w:rsid w:val="00E75496"/>
    <w:rsid w:val="00E75845"/>
    <w:rsid w:val="00E75AF2"/>
    <w:rsid w:val="00E75DE7"/>
    <w:rsid w:val="00E80B49"/>
    <w:rsid w:val="00E81AB0"/>
    <w:rsid w:val="00E82066"/>
    <w:rsid w:val="00E8305A"/>
    <w:rsid w:val="00E85579"/>
    <w:rsid w:val="00E857A3"/>
    <w:rsid w:val="00E87F11"/>
    <w:rsid w:val="00E90932"/>
    <w:rsid w:val="00E91461"/>
    <w:rsid w:val="00E93FEA"/>
    <w:rsid w:val="00E95C90"/>
    <w:rsid w:val="00E96EE4"/>
    <w:rsid w:val="00EA1142"/>
    <w:rsid w:val="00EA1431"/>
    <w:rsid w:val="00EA24DE"/>
    <w:rsid w:val="00EA2B26"/>
    <w:rsid w:val="00EA3D23"/>
    <w:rsid w:val="00EA6228"/>
    <w:rsid w:val="00EA7B81"/>
    <w:rsid w:val="00EB0553"/>
    <w:rsid w:val="00EB11C5"/>
    <w:rsid w:val="00EB1D7E"/>
    <w:rsid w:val="00EB2C9C"/>
    <w:rsid w:val="00EB3A95"/>
    <w:rsid w:val="00EB73E1"/>
    <w:rsid w:val="00EB7B0C"/>
    <w:rsid w:val="00EC0142"/>
    <w:rsid w:val="00EC0276"/>
    <w:rsid w:val="00EC09D2"/>
    <w:rsid w:val="00EC12AE"/>
    <w:rsid w:val="00EC139D"/>
    <w:rsid w:val="00EC2191"/>
    <w:rsid w:val="00EC2C2D"/>
    <w:rsid w:val="00EC2E1F"/>
    <w:rsid w:val="00EC4527"/>
    <w:rsid w:val="00EC4BB9"/>
    <w:rsid w:val="00EC6C17"/>
    <w:rsid w:val="00EC6DE3"/>
    <w:rsid w:val="00EC7069"/>
    <w:rsid w:val="00ED00A4"/>
    <w:rsid w:val="00ED066B"/>
    <w:rsid w:val="00ED207F"/>
    <w:rsid w:val="00ED2BEF"/>
    <w:rsid w:val="00ED3632"/>
    <w:rsid w:val="00ED3B26"/>
    <w:rsid w:val="00ED3C0A"/>
    <w:rsid w:val="00ED4492"/>
    <w:rsid w:val="00ED57A8"/>
    <w:rsid w:val="00ED587E"/>
    <w:rsid w:val="00ED5C83"/>
    <w:rsid w:val="00ED5E04"/>
    <w:rsid w:val="00ED6194"/>
    <w:rsid w:val="00ED6E99"/>
    <w:rsid w:val="00ED781E"/>
    <w:rsid w:val="00EE0D20"/>
    <w:rsid w:val="00EE1920"/>
    <w:rsid w:val="00EE311B"/>
    <w:rsid w:val="00EE3CD1"/>
    <w:rsid w:val="00EE448F"/>
    <w:rsid w:val="00EE4C40"/>
    <w:rsid w:val="00EE5816"/>
    <w:rsid w:val="00EE60EA"/>
    <w:rsid w:val="00EE73DF"/>
    <w:rsid w:val="00EE7ADE"/>
    <w:rsid w:val="00EF0340"/>
    <w:rsid w:val="00EF0F8C"/>
    <w:rsid w:val="00EF13F0"/>
    <w:rsid w:val="00EF19C3"/>
    <w:rsid w:val="00EF29C1"/>
    <w:rsid w:val="00EF6F28"/>
    <w:rsid w:val="00EF72FB"/>
    <w:rsid w:val="00EF7C0D"/>
    <w:rsid w:val="00EF7EEF"/>
    <w:rsid w:val="00F0079C"/>
    <w:rsid w:val="00F00C05"/>
    <w:rsid w:val="00F0100C"/>
    <w:rsid w:val="00F0179D"/>
    <w:rsid w:val="00F03310"/>
    <w:rsid w:val="00F03A81"/>
    <w:rsid w:val="00F059C4"/>
    <w:rsid w:val="00F05BB4"/>
    <w:rsid w:val="00F07923"/>
    <w:rsid w:val="00F07DA7"/>
    <w:rsid w:val="00F10AB2"/>
    <w:rsid w:val="00F121C0"/>
    <w:rsid w:val="00F12E70"/>
    <w:rsid w:val="00F1409E"/>
    <w:rsid w:val="00F14159"/>
    <w:rsid w:val="00F14788"/>
    <w:rsid w:val="00F14BC0"/>
    <w:rsid w:val="00F15369"/>
    <w:rsid w:val="00F1542F"/>
    <w:rsid w:val="00F15BCF"/>
    <w:rsid w:val="00F168E9"/>
    <w:rsid w:val="00F17438"/>
    <w:rsid w:val="00F17926"/>
    <w:rsid w:val="00F20B3E"/>
    <w:rsid w:val="00F2101A"/>
    <w:rsid w:val="00F21835"/>
    <w:rsid w:val="00F2332F"/>
    <w:rsid w:val="00F23D6D"/>
    <w:rsid w:val="00F23E76"/>
    <w:rsid w:val="00F25F15"/>
    <w:rsid w:val="00F26869"/>
    <w:rsid w:val="00F268B3"/>
    <w:rsid w:val="00F26DAD"/>
    <w:rsid w:val="00F27E7B"/>
    <w:rsid w:val="00F302AD"/>
    <w:rsid w:val="00F30EDA"/>
    <w:rsid w:val="00F31100"/>
    <w:rsid w:val="00F31FF7"/>
    <w:rsid w:val="00F33A5D"/>
    <w:rsid w:val="00F403B4"/>
    <w:rsid w:val="00F4449F"/>
    <w:rsid w:val="00F4468D"/>
    <w:rsid w:val="00F44B2A"/>
    <w:rsid w:val="00F454E2"/>
    <w:rsid w:val="00F45AC6"/>
    <w:rsid w:val="00F46733"/>
    <w:rsid w:val="00F46EA1"/>
    <w:rsid w:val="00F513AD"/>
    <w:rsid w:val="00F52DDA"/>
    <w:rsid w:val="00F52F09"/>
    <w:rsid w:val="00F53737"/>
    <w:rsid w:val="00F53907"/>
    <w:rsid w:val="00F53BA2"/>
    <w:rsid w:val="00F545DB"/>
    <w:rsid w:val="00F54CC5"/>
    <w:rsid w:val="00F5593B"/>
    <w:rsid w:val="00F560BA"/>
    <w:rsid w:val="00F56184"/>
    <w:rsid w:val="00F56EF7"/>
    <w:rsid w:val="00F576BD"/>
    <w:rsid w:val="00F600F7"/>
    <w:rsid w:val="00F60723"/>
    <w:rsid w:val="00F614A0"/>
    <w:rsid w:val="00F614C6"/>
    <w:rsid w:val="00F615B1"/>
    <w:rsid w:val="00F6196D"/>
    <w:rsid w:val="00F6339B"/>
    <w:rsid w:val="00F633F4"/>
    <w:rsid w:val="00F63443"/>
    <w:rsid w:val="00F63499"/>
    <w:rsid w:val="00F63872"/>
    <w:rsid w:val="00F6447B"/>
    <w:rsid w:val="00F64C1A"/>
    <w:rsid w:val="00F66A79"/>
    <w:rsid w:val="00F67C43"/>
    <w:rsid w:val="00F67DD7"/>
    <w:rsid w:val="00F67F5A"/>
    <w:rsid w:val="00F70018"/>
    <w:rsid w:val="00F7041F"/>
    <w:rsid w:val="00F72723"/>
    <w:rsid w:val="00F741B7"/>
    <w:rsid w:val="00F75A69"/>
    <w:rsid w:val="00F76414"/>
    <w:rsid w:val="00F76AAC"/>
    <w:rsid w:val="00F76E06"/>
    <w:rsid w:val="00F76EEC"/>
    <w:rsid w:val="00F7733C"/>
    <w:rsid w:val="00F77B3F"/>
    <w:rsid w:val="00F801D4"/>
    <w:rsid w:val="00F80835"/>
    <w:rsid w:val="00F80AE8"/>
    <w:rsid w:val="00F81CAC"/>
    <w:rsid w:val="00F81F8E"/>
    <w:rsid w:val="00F835B9"/>
    <w:rsid w:val="00F83681"/>
    <w:rsid w:val="00F840A0"/>
    <w:rsid w:val="00F845A8"/>
    <w:rsid w:val="00F845DC"/>
    <w:rsid w:val="00F869C4"/>
    <w:rsid w:val="00F8729F"/>
    <w:rsid w:val="00F87C60"/>
    <w:rsid w:val="00F908B4"/>
    <w:rsid w:val="00F914DD"/>
    <w:rsid w:val="00F91960"/>
    <w:rsid w:val="00F936E5"/>
    <w:rsid w:val="00F9401D"/>
    <w:rsid w:val="00F943A1"/>
    <w:rsid w:val="00F94C07"/>
    <w:rsid w:val="00F960DF"/>
    <w:rsid w:val="00F96886"/>
    <w:rsid w:val="00F96FB3"/>
    <w:rsid w:val="00F978D1"/>
    <w:rsid w:val="00F97D5B"/>
    <w:rsid w:val="00F97E3B"/>
    <w:rsid w:val="00FA1FA1"/>
    <w:rsid w:val="00FA24AA"/>
    <w:rsid w:val="00FA39A0"/>
    <w:rsid w:val="00FA41D4"/>
    <w:rsid w:val="00FA4E2E"/>
    <w:rsid w:val="00FA570F"/>
    <w:rsid w:val="00FA63CC"/>
    <w:rsid w:val="00FA6627"/>
    <w:rsid w:val="00FA69B3"/>
    <w:rsid w:val="00FA713B"/>
    <w:rsid w:val="00FA7D22"/>
    <w:rsid w:val="00FB0056"/>
    <w:rsid w:val="00FB0124"/>
    <w:rsid w:val="00FB05DE"/>
    <w:rsid w:val="00FB2278"/>
    <w:rsid w:val="00FB2B30"/>
    <w:rsid w:val="00FB2FED"/>
    <w:rsid w:val="00FB4DE1"/>
    <w:rsid w:val="00FB594E"/>
    <w:rsid w:val="00FB5D31"/>
    <w:rsid w:val="00FB6218"/>
    <w:rsid w:val="00FB7CFC"/>
    <w:rsid w:val="00FB7FA2"/>
    <w:rsid w:val="00FC0B64"/>
    <w:rsid w:val="00FC1309"/>
    <w:rsid w:val="00FC31FE"/>
    <w:rsid w:val="00FC47BD"/>
    <w:rsid w:val="00FC4CD1"/>
    <w:rsid w:val="00FC4F21"/>
    <w:rsid w:val="00FD1308"/>
    <w:rsid w:val="00FD3A3A"/>
    <w:rsid w:val="00FD4C8A"/>
    <w:rsid w:val="00FD4D69"/>
    <w:rsid w:val="00FD4D97"/>
    <w:rsid w:val="00FD546F"/>
    <w:rsid w:val="00FD5660"/>
    <w:rsid w:val="00FD5BB3"/>
    <w:rsid w:val="00FD7A8C"/>
    <w:rsid w:val="00FD7AF2"/>
    <w:rsid w:val="00FE04CB"/>
    <w:rsid w:val="00FE0A88"/>
    <w:rsid w:val="00FE145B"/>
    <w:rsid w:val="00FE3C18"/>
    <w:rsid w:val="00FE40D0"/>
    <w:rsid w:val="00FE4F9B"/>
    <w:rsid w:val="00FE5131"/>
    <w:rsid w:val="00FE56DB"/>
    <w:rsid w:val="00FE5E75"/>
    <w:rsid w:val="00FE661C"/>
    <w:rsid w:val="00FF090B"/>
    <w:rsid w:val="00FF35DC"/>
    <w:rsid w:val="00FF4AE5"/>
    <w:rsid w:val="00FF530A"/>
    <w:rsid w:val="00FF7167"/>
    <w:rsid w:val="00FF75BB"/>
    <w:rsid w:val="00FF7607"/>
    <w:rsid w:val="00FF785F"/>
    <w:rsid w:val="014288F4"/>
    <w:rsid w:val="02017FB1"/>
    <w:rsid w:val="0202EF54"/>
    <w:rsid w:val="026AD972"/>
    <w:rsid w:val="026E72C9"/>
    <w:rsid w:val="0270A8C5"/>
    <w:rsid w:val="02AF9673"/>
    <w:rsid w:val="0324B473"/>
    <w:rsid w:val="03376166"/>
    <w:rsid w:val="0402D11D"/>
    <w:rsid w:val="0576B85E"/>
    <w:rsid w:val="05D8BD96"/>
    <w:rsid w:val="0662C25F"/>
    <w:rsid w:val="06C246A0"/>
    <w:rsid w:val="06D10A2A"/>
    <w:rsid w:val="07051415"/>
    <w:rsid w:val="085E6BBF"/>
    <w:rsid w:val="0A581343"/>
    <w:rsid w:val="0AD5D8E9"/>
    <w:rsid w:val="0B425392"/>
    <w:rsid w:val="0C3C0465"/>
    <w:rsid w:val="0CE4DC4D"/>
    <w:rsid w:val="0D44AC25"/>
    <w:rsid w:val="0DA3BFB4"/>
    <w:rsid w:val="0E8348C0"/>
    <w:rsid w:val="0EAA7BBB"/>
    <w:rsid w:val="0EE437F0"/>
    <w:rsid w:val="0FD975BE"/>
    <w:rsid w:val="1098B499"/>
    <w:rsid w:val="10CAED87"/>
    <w:rsid w:val="110157BF"/>
    <w:rsid w:val="11C63C11"/>
    <w:rsid w:val="120C54A3"/>
    <w:rsid w:val="12D0805C"/>
    <w:rsid w:val="13703F92"/>
    <w:rsid w:val="13AB0F72"/>
    <w:rsid w:val="14152863"/>
    <w:rsid w:val="142AC446"/>
    <w:rsid w:val="14830E5C"/>
    <w:rsid w:val="14D30B88"/>
    <w:rsid w:val="151BAAA7"/>
    <w:rsid w:val="152792EB"/>
    <w:rsid w:val="1604875A"/>
    <w:rsid w:val="16574132"/>
    <w:rsid w:val="1668B428"/>
    <w:rsid w:val="17053BE6"/>
    <w:rsid w:val="171D1A51"/>
    <w:rsid w:val="179472E6"/>
    <w:rsid w:val="180DE9A1"/>
    <w:rsid w:val="1982CFFD"/>
    <w:rsid w:val="1A1E2AEE"/>
    <w:rsid w:val="1A91AFF1"/>
    <w:rsid w:val="1B7E9470"/>
    <w:rsid w:val="1BB7C47D"/>
    <w:rsid w:val="1BD08445"/>
    <w:rsid w:val="1CA78ED0"/>
    <w:rsid w:val="1D4476F1"/>
    <w:rsid w:val="1E402CB1"/>
    <w:rsid w:val="1F3909F1"/>
    <w:rsid w:val="1FB9C28B"/>
    <w:rsid w:val="210BC574"/>
    <w:rsid w:val="2114CAFE"/>
    <w:rsid w:val="21CD775A"/>
    <w:rsid w:val="22A1F677"/>
    <w:rsid w:val="23076340"/>
    <w:rsid w:val="232BA491"/>
    <w:rsid w:val="23330C15"/>
    <w:rsid w:val="23792F41"/>
    <w:rsid w:val="23CD3D26"/>
    <w:rsid w:val="23DE2813"/>
    <w:rsid w:val="23F9685A"/>
    <w:rsid w:val="248964BF"/>
    <w:rsid w:val="248FD075"/>
    <w:rsid w:val="24D117AC"/>
    <w:rsid w:val="252C4D29"/>
    <w:rsid w:val="2547726D"/>
    <w:rsid w:val="25664EB1"/>
    <w:rsid w:val="25985D43"/>
    <w:rsid w:val="263DF6B6"/>
    <w:rsid w:val="272A5A8D"/>
    <w:rsid w:val="2734CB81"/>
    <w:rsid w:val="27C8C9C0"/>
    <w:rsid w:val="280801B1"/>
    <w:rsid w:val="28302DD4"/>
    <w:rsid w:val="28B469C3"/>
    <w:rsid w:val="28BA4D24"/>
    <w:rsid w:val="29085316"/>
    <w:rsid w:val="292BA9AE"/>
    <w:rsid w:val="293BC865"/>
    <w:rsid w:val="2AD7ECBA"/>
    <w:rsid w:val="2ADBFE95"/>
    <w:rsid w:val="2AFEC568"/>
    <w:rsid w:val="2B0D66BD"/>
    <w:rsid w:val="2BC819D6"/>
    <w:rsid w:val="2C28D666"/>
    <w:rsid w:val="2D9E6231"/>
    <w:rsid w:val="2E36CF00"/>
    <w:rsid w:val="2EBD76C6"/>
    <w:rsid w:val="2F80F08C"/>
    <w:rsid w:val="2FC3608C"/>
    <w:rsid w:val="300E1B98"/>
    <w:rsid w:val="30E14AE2"/>
    <w:rsid w:val="315E50B0"/>
    <w:rsid w:val="326E27EC"/>
    <w:rsid w:val="32A5170E"/>
    <w:rsid w:val="32DB3C81"/>
    <w:rsid w:val="33CB5BC7"/>
    <w:rsid w:val="33F2602C"/>
    <w:rsid w:val="34E90023"/>
    <w:rsid w:val="34FFDDB7"/>
    <w:rsid w:val="353032A8"/>
    <w:rsid w:val="354B1CA1"/>
    <w:rsid w:val="35CADEA7"/>
    <w:rsid w:val="362F07BF"/>
    <w:rsid w:val="364FD34C"/>
    <w:rsid w:val="36F07DF0"/>
    <w:rsid w:val="36F97D18"/>
    <w:rsid w:val="37372BB2"/>
    <w:rsid w:val="37B6E4CC"/>
    <w:rsid w:val="3AAF8356"/>
    <w:rsid w:val="3ACE9032"/>
    <w:rsid w:val="3AF0F131"/>
    <w:rsid w:val="3AFE993F"/>
    <w:rsid w:val="3B071F82"/>
    <w:rsid w:val="3B46159C"/>
    <w:rsid w:val="3BDDD4BE"/>
    <w:rsid w:val="3C875C2A"/>
    <w:rsid w:val="3D3F99EE"/>
    <w:rsid w:val="3D56E368"/>
    <w:rsid w:val="3D57B42B"/>
    <w:rsid w:val="3D58B6C1"/>
    <w:rsid w:val="3D87E9D2"/>
    <w:rsid w:val="3DEB7F84"/>
    <w:rsid w:val="3E259CDD"/>
    <w:rsid w:val="3E4541BD"/>
    <w:rsid w:val="3E96DCA8"/>
    <w:rsid w:val="3ED08CD5"/>
    <w:rsid w:val="3EE6E3F5"/>
    <w:rsid w:val="3F313B48"/>
    <w:rsid w:val="402E95E8"/>
    <w:rsid w:val="4085085B"/>
    <w:rsid w:val="41B55E7C"/>
    <w:rsid w:val="425A28D8"/>
    <w:rsid w:val="42CFAA1A"/>
    <w:rsid w:val="433D7483"/>
    <w:rsid w:val="4341FE59"/>
    <w:rsid w:val="43F1DA6D"/>
    <w:rsid w:val="4404EC8F"/>
    <w:rsid w:val="440519EC"/>
    <w:rsid w:val="4419D9EB"/>
    <w:rsid w:val="44767C87"/>
    <w:rsid w:val="45126216"/>
    <w:rsid w:val="45C5F9D1"/>
    <w:rsid w:val="464B636B"/>
    <w:rsid w:val="46805424"/>
    <w:rsid w:val="46C089C3"/>
    <w:rsid w:val="46F97B98"/>
    <w:rsid w:val="47FFB706"/>
    <w:rsid w:val="485A5A29"/>
    <w:rsid w:val="486C55FD"/>
    <w:rsid w:val="489A3B9D"/>
    <w:rsid w:val="4926744B"/>
    <w:rsid w:val="4947F7D8"/>
    <w:rsid w:val="49D05F51"/>
    <w:rsid w:val="49F4087D"/>
    <w:rsid w:val="4B036D2D"/>
    <w:rsid w:val="4B3F5BBB"/>
    <w:rsid w:val="4B5A73E5"/>
    <w:rsid w:val="4BB9D329"/>
    <w:rsid w:val="4BE83CDC"/>
    <w:rsid w:val="4C373123"/>
    <w:rsid w:val="4C833EC5"/>
    <w:rsid w:val="4C919A40"/>
    <w:rsid w:val="4CB01B12"/>
    <w:rsid w:val="4CD00462"/>
    <w:rsid w:val="4EC1D6AE"/>
    <w:rsid w:val="4EE03C74"/>
    <w:rsid w:val="50E7DBAA"/>
    <w:rsid w:val="50EC6A08"/>
    <w:rsid w:val="516745AB"/>
    <w:rsid w:val="51F07243"/>
    <w:rsid w:val="5204EEAB"/>
    <w:rsid w:val="528DC42F"/>
    <w:rsid w:val="533B4112"/>
    <w:rsid w:val="53D38B57"/>
    <w:rsid w:val="5418E42B"/>
    <w:rsid w:val="542BD62D"/>
    <w:rsid w:val="54AEE4FC"/>
    <w:rsid w:val="552F718F"/>
    <w:rsid w:val="559AA6C2"/>
    <w:rsid w:val="55FDAE8E"/>
    <w:rsid w:val="56D57995"/>
    <w:rsid w:val="57E8F89D"/>
    <w:rsid w:val="57F073E5"/>
    <w:rsid w:val="581FE6DC"/>
    <w:rsid w:val="59B4F3FB"/>
    <w:rsid w:val="59D9BC0E"/>
    <w:rsid w:val="5A0C7B54"/>
    <w:rsid w:val="5AAEB270"/>
    <w:rsid w:val="5C528786"/>
    <w:rsid w:val="5CA0674C"/>
    <w:rsid w:val="5CB42104"/>
    <w:rsid w:val="5D11906A"/>
    <w:rsid w:val="5D621DC2"/>
    <w:rsid w:val="5D8B4B4E"/>
    <w:rsid w:val="5E0D3FEA"/>
    <w:rsid w:val="5E27E5B5"/>
    <w:rsid w:val="5F1870D2"/>
    <w:rsid w:val="6003F143"/>
    <w:rsid w:val="6041F5CD"/>
    <w:rsid w:val="6074749F"/>
    <w:rsid w:val="60E15E56"/>
    <w:rsid w:val="61A50D0F"/>
    <w:rsid w:val="62A0E806"/>
    <w:rsid w:val="6332C331"/>
    <w:rsid w:val="63BED163"/>
    <w:rsid w:val="6444C55B"/>
    <w:rsid w:val="645683FA"/>
    <w:rsid w:val="64810F9D"/>
    <w:rsid w:val="6607C2AB"/>
    <w:rsid w:val="66490D45"/>
    <w:rsid w:val="675CFCD9"/>
    <w:rsid w:val="6761806F"/>
    <w:rsid w:val="67A45A73"/>
    <w:rsid w:val="688D0DC0"/>
    <w:rsid w:val="69838949"/>
    <w:rsid w:val="6AA10C0D"/>
    <w:rsid w:val="6B245CFE"/>
    <w:rsid w:val="6BF67730"/>
    <w:rsid w:val="6CF96703"/>
    <w:rsid w:val="6CF9D8C4"/>
    <w:rsid w:val="6D36B496"/>
    <w:rsid w:val="6D61A824"/>
    <w:rsid w:val="6DB58C66"/>
    <w:rsid w:val="6E25E8F1"/>
    <w:rsid w:val="6E5C2611"/>
    <w:rsid w:val="6F680E8C"/>
    <w:rsid w:val="6FBE245B"/>
    <w:rsid w:val="6FD9C5B2"/>
    <w:rsid w:val="6FF6D799"/>
    <w:rsid w:val="704A3B10"/>
    <w:rsid w:val="70EB11A3"/>
    <w:rsid w:val="7279A524"/>
    <w:rsid w:val="72AFC95A"/>
    <w:rsid w:val="73045822"/>
    <w:rsid w:val="73163AFE"/>
    <w:rsid w:val="73EBACD9"/>
    <w:rsid w:val="742FEBBA"/>
    <w:rsid w:val="7475918B"/>
    <w:rsid w:val="7489F8D7"/>
    <w:rsid w:val="7496D0F7"/>
    <w:rsid w:val="74CEAC6D"/>
    <w:rsid w:val="751F9573"/>
    <w:rsid w:val="75C70E94"/>
    <w:rsid w:val="76058E18"/>
    <w:rsid w:val="7630B5DD"/>
    <w:rsid w:val="76C11762"/>
    <w:rsid w:val="76E65F30"/>
    <w:rsid w:val="77A6599D"/>
    <w:rsid w:val="78D78311"/>
    <w:rsid w:val="7AA19B3D"/>
    <w:rsid w:val="7B910370"/>
    <w:rsid w:val="7B9C6D94"/>
    <w:rsid w:val="7CE6A65C"/>
    <w:rsid w:val="7DA7CAF3"/>
    <w:rsid w:val="7DFCCE60"/>
    <w:rsid w:val="7E546DDE"/>
    <w:rsid w:val="7E607CF5"/>
    <w:rsid w:val="7E64484A"/>
    <w:rsid w:val="7F208C5F"/>
    <w:rsid w:val="7F33820F"/>
    <w:rsid w:val="7F67E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c042b,#900"/>
    </o:shapedefaults>
    <o:shapelayout v:ext="edit">
      <o:idmap v:ext="edit" data="2"/>
    </o:shapelayout>
  </w:shapeDefaults>
  <w:decimalSymbol w:val=","/>
  <w:listSeparator w:val=";"/>
  <w14:docId w14:val="242C5063"/>
  <w15:docId w15:val="{CCC16A45-2364-4041-95A8-1D7C2B34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1E82"/>
    <w:pPr>
      <w:spacing w:line="360" w:lineRule="auto"/>
      <w:jc w:val="both"/>
    </w:pPr>
    <w:rPr>
      <w:rFonts w:cs="Garamond"/>
      <w:sz w:val="24"/>
      <w:szCs w:val="22"/>
      <w:lang w:val="en-IE" w:eastAsia="en-US"/>
    </w:rPr>
  </w:style>
  <w:style w:type="paragraph" w:styleId="Ttulo1">
    <w:name w:val="heading 1"/>
    <w:basedOn w:val="Ttulo"/>
    <w:next w:val="Normal"/>
    <w:link w:val="Ttulo1Carter"/>
    <w:qFormat/>
    <w:rsid w:val="00143765"/>
    <w:pPr>
      <w:pageBreakBefore/>
      <w:numPr>
        <w:numId w:val="3"/>
      </w:numPr>
      <w:spacing w:before="240" w:after="240"/>
      <w:ind w:left="0" w:firstLine="0"/>
      <w:jc w:val="left"/>
      <w:outlineLvl w:val="0"/>
    </w:pPr>
    <w:rPr>
      <w:rFonts w:cs="Times New Roman"/>
      <w:b/>
      <w:caps w:val="0"/>
      <w:smallCaps/>
      <w:spacing w:val="0"/>
      <w:szCs w:val="32"/>
      <w:lang w:val="pt-PT"/>
    </w:rPr>
  </w:style>
  <w:style w:type="paragraph" w:styleId="Ttulo2">
    <w:name w:val="heading 2"/>
    <w:basedOn w:val="Normal"/>
    <w:next w:val="Normal"/>
    <w:link w:val="Ttulo2Carter"/>
    <w:qFormat/>
    <w:rsid w:val="00143765"/>
    <w:pPr>
      <w:keepNext/>
      <w:keepLines/>
      <w:numPr>
        <w:ilvl w:val="1"/>
        <w:numId w:val="3"/>
      </w:numPr>
      <w:spacing w:before="240" w:after="240"/>
      <w:jc w:val="center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Ttulo3">
    <w:name w:val="heading 3"/>
    <w:basedOn w:val="Normal"/>
    <w:next w:val="Normal"/>
    <w:link w:val="Ttulo3Carter"/>
    <w:qFormat/>
    <w:rsid w:val="009E4D02"/>
    <w:pPr>
      <w:keepNext/>
      <w:keepLines/>
      <w:numPr>
        <w:ilvl w:val="2"/>
        <w:numId w:val="3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Ttulo4">
    <w:name w:val="heading 4"/>
    <w:basedOn w:val="Normal"/>
    <w:next w:val="Corpodetexto"/>
    <w:link w:val="Ttulo4Carter"/>
    <w:qFormat/>
    <w:rsid w:val="00374E29"/>
    <w:pPr>
      <w:keepNext/>
      <w:keepLines/>
      <w:numPr>
        <w:ilvl w:val="3"/>
        <w:numId w:val="3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Ttulo5">
    <w:name w:val="heading 5"/>
    <w:basedOn w:val="Normal"/>
    <w:next w:val="Corpodetexto"/>
    <w:link w:val="Ttulo5Carter"/>
    <w:qFormat/>
    <w:rsid w:val="00374E29"/>
    <w:pPr>
      <w:keepNext/>
      <w:keepLines/>
      <w:numPr>
        <w:ilvl w:val="4"/>
        <w:numId w:val="3"/>
      </w:numPr>
      <w:spacing w:line="240" w:lineRule="atLeast"/>
      <w:outlineLvl w:val="4"/>
    </w:pPr>
    <w:rPr>
      <w:rFonts w:cs="Times New Roman"/>
      <w:b/>
      <w:kern w:val="20"/>
    </w:rPr>
  </w:style>
  <w:style w:type="paragraph" w:styleId="Ttulo6">
    <w:name w:val="heading 6"/>
    <w:basedOn w:val="Normal"/>
    <w:next w:val="Corpodetexto"/>
    <w:link w:val="Ttulo6Carter"/>
    <w:qFormat/>
    <w:rsid w:val="00374E29"/>
    <w:pPr>
      <w:keepNext/>
      <w:keepLines/>
      <w:numPr>
        <w:ilvl w:val="5"/>
        <w:numId w:val="3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Ttulo7">
    <w:name w:val="heading 7"/>
    <w:basedOn w:val="Normal"/>
    <w:next w:val="Corpodetexto"/>
    <w:link w:val="Ttulo7Carter"/>
    <w:qFormat/>
    <w:rsid w:val="00374E29"/>
    <w:pPr>
      <w:keepNext/>
      <w:keepLines/>
      <w:numPr>
        <w:ilvl w:val="6"/>
        <w:numId w:val="3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Ttulo8">
    <w:name w:val="heading 8"/>
    <w:basedOn w:val="Normal"/>
    <w:next w:val="Corpodetexto"/>
    <w:link w:val="Ttulo8Carter"/>
    <w:qFormat/>
    <w:rsid w:val="00374E29"/>
    <w:pPr>
      <w:keepNext/>
      <w:keepLines/>
      <w:numPr>
        <w:ilvl w:val="7"/>
        <w:numId w:val="3"/>
      </w:numPr>
      <w:spacing w:line="240" w:lineRule="atLeast"/>
      <w:outlineLvl w:val="7"/>
    </w:pPr>
    <w:rPr>
      <w:i/>
      <w:spacing w:val="5"/>
      <w:kern w:val="20"/>
    </w:rPr>
  </w:style>
  <w:style w:type="paragraph" w:styleId="Ttulo9">
    <w:name w:val="heading 9"/>
    <w:basedOn w:val="Normal"/>
    <w:next w:val="Corpodetexto"/>
    <w:link w:val="Ttulo9Carter"/>
    <w:qFormat/>
    <w:rsid w:val="00374E29"/>
    <w:pPr>
      <w:keepNext/>
      <w:keepLines/>
      <w:numPr>
        <w:ilvl w:val="8"/>
        <w:numId w:val="3"/>
      </w:numPr>
      <w:spacing w:line="240" w:lineRule="atLeast"/>
      <w:outlineLvl w:val="8"/>
    </w:pPr>
    <w:rPr>
      <w:spacing w:val="-5"/>
      <w:kern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rsid w:val="00374E29"/>
    <w:pPr>
      <w:spacing w:after="240" w:line="240" w:lineRule="atLeast"/>
      <w:ind w:firstLine="360"/>
    </w:pPr>
  </w:style>
  <w:style w:type="character" w:customStyle="1" w:styleId="CorpodetextoCarter">
    <w:name w:val="Corpo de texto Caráter"/>
    <w:basedOn w:val="Tipodeletrapredefinidodopargrafo"/>
    <w:link w:val="Corpodetexto"/>
    <w:locked/>
    <w:rsid w:val="00374E29"/>
    <w:rPr>
      <w:rFonts w:ascii="Garamond" w:hAnsi="Garamond" w:hint="default"/>
      <w:sz w:val="22"/>
      <w:lang w:val="en-US" w:eastAsia="en-US" w:bidi="en-US"/>
    </w:rPr>
  </w:style>
  <w:style w:type="character" w:customStyle="1" w:styleId="Ttulo1Carter">
    <w:name w:val="Título 1 Caráter"/>
    <w:basedOn w:val="Tipodeletrapredefinidodopargrafo"/>
    <w:link w:val="Ttulo1"/>
    <w:rsid w:val="00143765"/>
    <w:rPr>
      <w:b/>
      <w:smallCaps/>
      <w:kern w:val="20"/>
      <w:sz w:val="36"/>
      <w:szCs w:val="32"/>
      <w:lang w:eastAsia="en-US"/>
    </w:rPr>
  </w:style>
  <w:style w:type="character" w:customStyle="1" w:styleId="Ttulo2Carter">
    <w:name w:val="Título 2 Caráter"/>
    <w:basedOn w:val="Tipodeletrapredefinidodopargrafo"/>
    <w:link w:val="Ttulo2"/>
    <w:rsid w:val="00143765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Ttulo3Carter">
    <w:name w:val="Título 3 Caráter"/>
    <w:basedOn w:val="Tipodeletrapredefinidodopargrafo"/>
    <w:link w:val="Ttulo3"/>
    <w:rsid w:val="009E4D02"/>
    <w:rPr>
      <w:caps/>
      <w:kern w:val="20"/>
      <w:sz w:val="24"/>
      <w:lang w:val="en-IE" w:eastAsia="en-US"/>
    </w:rPr>
  </w:style>
  <w:style w:type="character" w:customStyle="1" w:styleId="Ttulo4Carter">
    <w:name w:val="Título 4 Caráter"/>
    <w:basedOn w:val="Tipodeletrapredefinidodopargrafo"/>
    <w:link w:val="Ttulo4"/>
    <w:rsid w:val="00374E29"/>
    <w:rPr>
      <w:i/>
      <w:spacing w:val="5"/>
      <w:kern w:val="20"/>
      <w:sz w:val="24"/>
      <w:szCs w:val="24"/>
      <w:lang w:val="en-IE" w:eastAsia="en-US"/>
    </w:rPr>
  </w:style>
  <w:style w:type="character" w:customStyle="1" w:styleId="Ttulo5Carter">
    <w:name w:val="Título 5 Caráter"/>
    <w:basedOn w:val="Tipodeletrapredefinidodopargrafo"/>
    <w:link w:val="Ttulo5"/>
    <w:rsid w:val="00374E29"/>
    <w:rPr>
      <w:b/>
      <w:kern w:val="20"/>
      <w:sz w:val="24"/>
      <w:szCs w:val="22"/>
      <w:lang w:val="en-IE" w:eastAsia="en-US"/>
    </w:rPr>
  </w:style>
  <w:style w:type="character" w:customStyle="1" w:styleId="Ttulo6Carter">
    <w:name w:val="Título 6 Caráter"/>
    <w:basedOn w:val="Tipodeletrapredefinidodopargrafo"/>
    <w:link w:val="Ttulo6"/>
    <w:rsid w:val="00374E29"/>
    <w:rPr>
      <w:i/>
      <w:spacing w:val="5"/>
      <w:kern w:val="20"/>
      <w:sz w:val="24"/>
      <w:szCs w:val="22"/>
      <w:lang w:val="en-IE" w:eastAsia="en-US"/>
    </w:rPr>
  </w:style>
  <w:style w:type="character" w:customStyle="1" w:styleId="Ttulo7Carter">
    <w:name w:val="Título 7 Caráter"/>
    <w:basedOn w:val="Tipodeletrapredefinidodopargrafo"/>
    <w:link w:val="Ttulo7"/>
    <w:rsid w:val="00374E29"/>
    <w:rPr>
      <w:rFonts w:cs="Garamond"/>
      <w:caps/>
      <w:kern w:val="20"/>
      <w:sz w:val="18"/>
      <w:szCs w:val="18"/>
      <w:lang w:val="en-IE" w:eastAsia="en-US"/>
    </w:rPr>
  </w:style>
  <w:style w:type="character" w:customStyle="1" w:styleId="Ttulo8Carter">
    <w:name w:val="Título 8 Caráter"/>
    <w:basedOn w:val="Tipodeletrapredefinidodopargrafo"/>
    <w:link w:val="Ttulo8"/>
    <w:rsid w:val="00374E29"/>
    <w:rPr>
      <w:rFonts w:cs="Garamond"/>
      <w:i/>
      <w:spacing w:val="5"/>
      <w:kern w:val="20"/>
      <w:sz w:val="24"/>
      <w:szCs w:val="22"/>
      <w:lang w:val="en-IE" w:eastAsia="en-US"/>
    </w:rPr>
  </w:style>
  <w:style w:type="character" w:customStyle="1" w:styleId="Ttulo9Carter">
    <w:name w:val="Título 9 Caráter"/>
    <w:basedOn w:val="Tipodeletrapredefinidodopargrafo"/>
    <w:link w:val="Ttulo9"/>
    <w:rsid w:val="00374E29"/>
    <w:rPr>
      <w:rFonts w:cs="Garamond"/>
      <w:spacing w:val="-5"/>
      <w:kern w:val="20"/>
      <w:sz w:val="24"/>
      <w:szCs w:val="22"/>
      <w:lang w:val="en-IE" w:eastAsia="en-US"/>
    </w:rPr>
  </w:style>
  <w:style w:type="paragraph" w:styleId="ndiceremissivo1">
    <w:name w:val="index 1"/>
    <w:basedOn w:val="Normal"/>
    <w:autoRedefine/>
    <w:semiHidden/>
    <w:rsid w:val="00374E29"/>
    <w:rPr>
      <w:sz w:val="21"/>
      <w:szCs w:val="21"/>
    </w:rPr>
  </w:style>
  <w:style w:type="paragraph" w:styleId="ndiceremissivo2">
    <w:name w:val="index 2"/>
    <w:basedOn w:val="Normal"/>
    <w:autoRedefine/>
    <w:semiHidden/>
    <w:rsid w:val="00374E29"/>
    <w:pPr>
      <w:ind w:hanging="240"/>
    </w:pPr>
    <w:rPr>
      <w:sz w:val="21"/>
      <w:szCs w:val="21"/>
    </w:rPr>
  </w:style>
  <w:style w:type="paragraph" w:styleId="ndiceremissivo3">
    <w:name w:val="index 3"/>
    <w:basedOn w:val="Normal"/>
    <w:autoRedefine/>
    <w:semiHidden/>
    <w:rsid w:val="00374E29"/>
    <w:pPr>
      <w:ind w:left="480" w:hanging="240"/>
    </w:pPr>
    <w:rPr>
      <w:sz w:val="21"/>
      <w:szCs w:val="21"/>
    </w:rPr>
  </w:style>
  <w:style w:type="paragraph" w:styleId="ndiceremissivo4">
    <w:name w:val="index 4"/>
    <w:basedOn w:val="Normal"/>
    <w:autoRedefine/>
    <w:semiHidden/>
    <w:rsid w:val="00374E29"/>
    <w:pPr>
      <w:ind w:left="600" w:hanging="240"/>
    </w:pPr>
    <w:rPr>
      <w:sz w:val="21"/>
      <w:szCs w:val="21"/>
    </w:rPr>
  </w:style>
  <w:style w:type="paragraph" w:styleId="ndiceremissivo5">
    <w:name w:val="index 5"/>
    <w:basedOn w:val="Normal"/>
    <w:autoRedefine/>
    <w:semiHidden/>
    <w:rsid w:val="00374E29"/>
    <w:pPr>
      <w:ind w:left="840"/>
    </w:pPr>
    <w:rPr>
      <w:sz w:val="21"/>
      <w:szCs w:val="21"/>
    </w:rPr>
  </w:style>
  <w:style w:type="paragraph" w:styleId="ndice1">
    <w:name w:val="toc 1"/>
    <w:basedOn w:val="Normal"/>
    <w:autoRedefine/>
    <w:uiPriority w:val="39"/>
    <w:rsid w:val="00F80AE8"/>
    <w:pPr>
      <w:tabs>
        <w:tab w:val="left" w:pos="426"/>
        <w:tab w:val="right" w:leader="dot" w:pos="8222"/>
      </w:tabs>
    </w:pPr>
    <w:rPr>
      <w:b/>
    </w:rPr>
  </w:style>
  <w:style w:type="paragraph" w:styleId="ndice2">
    <w:name w:val="toc 2"/>
    <w:basedOn w:val="Normal"/>
    <w:autoRedefine/>
    <w:uiPriority w:val="39"/>
    <w:rsid w:val="000E781F"/>
    <w:pPr>
      <w:tabs>
        <w:tab w:val="left" w:pos="567"/>
        <w:tab w:val="right" w:leader="dot" w:pos="8222"/>
      </w:tabs>
    </w:pPr>
  </w:style>
  <w:style w:type="paragraph" w:styleId="ndice3">
    <w:name w:val="toc 3"/>
    <w:basedOn w:val="Normal"/>
    <w:autoRedefine/>
    <w:uiPriority w:val="39"/>
    <w:rsid w:val="000E781F"/>
    <w:pPr>
      <w:tabs>
        <w:tab w:val="left" w:pos="709"/>
        <w:tab w:val="right" w:leader="dot" w:pos="8222"/>
      </w:tabs>
    </w:pPr>
    <w:rPr>
      <w:i/>
    </w:rPr>
  </w:style>
  <w:style w:type="paragraph" w:styleId="ndice4">
    <w:name w:val="toc 4"/>
    <w:basedOn w:val="Normal"/>
    <w:autoRedefine/>
    <w:semiHidden/>
    <w:rsid w:val="00374E29"/>
    <w:pPr>
      <w:tabs>
        <w:tab w:val="right" w:leader="dot" w:pos="5040"/>
      </w:tabs>
    </w:pPr>
    <w:rPr>
      <w:i/>
    </w:rPr>
  </w:style>
  <w:style w:type="paragraph" w:styleId="ndice5">
    <w:name w:val="toc 5"/>
    <w:basedOn w:val="Normal"/>
    <w:autoRedefine/>
    <w:semiHidden/>
    <w:rsid w:val="00374E29"/>
    <w:rPr>
      <w:i/>
    </w:rPr>
  </w:style>
  <w:style w:type="paragraph" w:styleId="Textodenotaderodap">
    <w:name w:val="footnote text"/>
    <w:basedOn w:val="Normal"/>
    <w:link w:val="TextodenotaderodapCarter"/>
    <w:semiHidden/>
    <w:rsid w:val="00374E29"/>
  </w:style>
  <w:style w:type="character" w:customStyle="1" w:styleId="TextodenotaderodapCarter">
    <w:name w:val="Texto de nota de rodapé Caráter"/>
    <w:basedOn w:val="Tipodeletrapredefinidodopargrafo"/>
    <w:link w:val="Textodenotaderodap"/>
    <w:rsid w:val="00374E29"/>
    <w:rPr>
      <w:rFonts w:ascii="Garamond" w:hAnsi="Garamond" w:cs="Garamond"/>
      <w:lang w:eastAsia="en-US"/>
    </w:rPr>
  </w:style>
  <w:style w:type="paragraph" w:styleId="Textodecomentrio">
    <w:name w:val="annotation text"/>
    <w:basedOn w:val="Normal"/>
    <w:link w:val="TextodecomentrioCarter"/>
    <w:semiHidden/>
    <w:rsid w:val="00374E29"/>
  </w:style>
  <w:style w:type="character" w:customStyle="1" w:styleId="TextodecomentrioCarter">
    <w:name w:val="Texto de comentário Caráter"/>
    <w:basedOn w:val="Tipodeletrapredefinidodopargrafo"/>
    <w:link w:val="Textodecomentrio"/>
    <w:rsid w:val="00374E29"/>
    <w:rPr>
      <w:rFonts w:ascii="Garamond" w:hAnsi="Garamond" w:cs="Garamond"/>
      <w:lang w:eastAsia="en-US"/>
    </w:rPr>
  </w:style>
  <w:style w:type="paragraph" w:styleId="Cabealhodendiceremissivo">
    <w:name w:val="index heading"/>
    <w:basedOn w:val="Normal"/>
    <w:next w:val="ndiceremissivo1"/>
    <w:semiHidden/>
    <w:rsid w:val="00374E29"/>
    <w:pPr>
      <w:spacing w:line="480" w:lineRule="atLeast"/>
    </w:pPr>
    <w:rPr>
      <w:spacing w:val="-5"/>
      <w:sz w:val="28"/>
      <w:szCs w:val="28"/>
    </w:rPr>
  </w:style>
  <w:style w:type="paragraph" w:styleId="Legenda">
    <w:name w:val="caption"/>
    <w:basedOn w:val="Normal"/>
    <w:next w:val="Corpodetexto"/>
    <w:qFormat/>
    <w:rsid w:val="009E4D02"/>
    <w:pPr>
      <w:spacing w:after="240"/>
      <w:contextualSpacing/>
      <w:jc w:val="center"/>
    </w:pPr>
    <w:rPr>
      <w:b/>
      <w:sz w:val="20"/>
    </w:rPr>
  </w:style>
  <w:style w:type="paragraph" w:styleId="ndicedeilustraes">
    <w:name w:val="table of figures"/>
    <w:basedOn w:val="Normal"/>
    <w:uiPriority w:val="99"/>
    <w:rsid w:val="00374E29"/>
  </w:style>
  <w:style w:type="paragraph" w:styleId="Textodenotadefim">
    <w:name w:val="endnote text"/>
    <w:basedOn w:val="Normal"/>
    <w:link w:val="TextodenotadefimCarter"/>
    <w:semiHidden/>
    <w:rsid w:val="00374E29"/>
  </w:style>
  <w:style w:type="character" w:customStyle="1" w:styleId="TextodenotadefimCarter">
    <w:name w:val="Texto de nota de fim Caráter"/>
    <w:basedOn w:val="Tipodeletrapredefinidodopargrafo"/>
    <w:link w:val="Textodenotadefim"/>
    <w:rsid w:val="00374E29"/>
    <w:rPr>
      <w:rFonts w:ascii="Garamond" w:hAnsi="Garamond" w:cs="Garamond"/>
      <w:lang w:eastAsia="en-US"/>
    </w:rPr>
  </w:style>
  <w:style w:type="paragraph" w:styleId="ndicedeautoridades">
    <w:name w:val="table of authorities"/>
    <w:basedOn w:val="Normal"/>
    <w:semiHidden/>
    <w:rsid w:val="00374E29"/>
    <w:pPr>
      <w:tabs>
        <w:tab w:val="right" w:leader="dot" w:pos="7560"/>
      </w:tabs>
    </w:pPr>
  </w:style>
  <w:style w:type="paragraph" w:styleId="Textodemacro">
    <w:name w:val="macro"/>
    <w:basedOn w:val="Corpodetexto"/>
    <w:link w:val="TextodemacroCarter"/>
    <w:semiHidden/>
    <w:rsid w:val="00374E29"/>
    <w:rPr>
      <w:rFonts w:ascii="Courier New" w:hAnsi="Courier New" w:cs="Courier New"/>
    </w:rPr>
  </w:style>
  <w:style w:type="character" w:customStyle="1" w:styleId="TextodemacroCarter">
    <w:name w:val="Texto de macro Caráter"/>
    <w:basedOn w:val="Tipodeletrapredefinidodopargrafo"/>
    <w:link w:val="Textodemacro"/>
    <w:rsid w:val="00374E29"/>
    <w:rPr>
      <w:rFonts w:ascii="Consolas" w:hAnsi="Consolas" w:cs="Garamond"/>
      <w:lang w:eastAsia="en-US"/>
    </w:rPr>
  </w:style>
  <w:style w:type="paragraph" w:styleId="Cabealhodendicedeautoridades">
    <w:name w:val="toa heading"/>
    <w:basedOn w:val="Normal"/>
    <w:next w:val="ndicedeautoridades"/>
    <w:semiHidden/>
    <w:rsid w:val="00374E29"/>
    <w:pPr>
      <w:keepNext/>
      <w:spacing w:line="720" w:lineRule="atLeast"/>
    </w:pPr>
    <w:rPr>
      <w:caps/>
      <w:spacing w:val="-10"/>
      <w:kern w:val="28"/>
    </w:rPr>
  </w:style>
  <w:style w:type="paragraph" w:styleId="Listacommarcas">
    <w:name w:val="List Bullet"/>
    <w:basedOn w:val="Normal"/>
    <w:rsid w:val="00374E29"/>
    <w:pPr>
      <w:numPr>
        <w:numId w:val="1"/>
      </w:numPr>
      <w:spacing w:after="240" w:line="240" w:lineRule="atLeast"/>
      <w:ind w:left="720" w:right="720" w:hanging="432"/>
    </w:pPr>
  </w:style>
  <w:style w:type="paragraph" w:styleId="Subttulo">
    <w:name w:val="Subtitle"/>
    <w:basedOn w:val="Ttulo"/>
    <w:next w:val="Corpodetexto"/>
    <w:link w:val="SubttuloCarter"/>
    <w:qFormat/>
    <w:rsid w:val="00374E29"/>
    <w:pPr>
      <w:spacing w:after="420"/>
    </w:pPr>
    <w:rPr>
      <w:spacing w:val="20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74E29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paragraph" w:styleId="Ttulo">
    <w:name w:val="Title"/>
    <w:basedOn w:val="Normal"/>
    <w:next w:val="Subttulo"/>
    <w:link w:val="TtuloCarter"/>
    <w:qFormat/>
    <w:rsid w:val="002415A9"/>
    <w:pPr>
      <w:keepNext/>
      <w:keepLines/>
      <w:spacing w:before="140"/>
      <w:jc w:val="center"/>
    </w:pPr>
    <w:rPr>
      <w:caps/>
      <w:spacing w:val="60"/>
      <w:kern w:val="20"/>
      <w:sz w:val="36"/>
      <w:szCs w:val="44"/>
    </w:rPr>
  </w:style>
  <w:style w:type="character" w:customStyle="1" w:styleId="TtuloCarter">
    <w:name w:val="Título Caráter"/>
    <w:basedOn w:val="Tipodeletrapredefinidodopargrafo"/>
    <w:link w:val="Ttulo"/>
    <w:rsid w:val="002415A9"/>
    <w:rPr>
      <w:rFonts w:cs="Garamond"/>
      <w:caps/>
      <w:spacing w:val="60"/>
      <w:kern w:val="20"/>
      <w:sz w:val="36"/>
      <w:szCs w:val="44"/>
      <w:lang w:val="en-IE" w:eastAsia="en-US"/>
    </w:rPr>
  </w:style>
  <w:style w:type="character" w:customStyle="1" w:styleId="BlockQuotationChar">
    <w:name w:val="Block Quotation Char"/>
    <w:basedOn w:val="Tipodeletrapredefinidodopargrafo"/>
    <w:link w:val="BlockQuotation"/>
    <w:locked/>
    <w:rsid w:val="00374E29"/>
    <w:rPr>
      <w:rFonts w:ascii="Garamond" w:hAnsi="Garamond" w:hint="default"/>
      <w:i/>
      <w:iCs w:val="0"/>
      <w:sz w:val="22"/>
      <w:lang w:val="en-US" w:eastAsia="en-US" w:bidi="en-US"/>
    </w:rPr>
  </w:style>
  <w:style w:type="paragraph" w:customStyle="1" w:styleId="BlockQuotation">
    <w:name w:val="Block Quotation"/>
    <w:basedOn w:val="Corpodetexto"/>
    <w:link w:val="BlockQuotationChar"/>
    <w:rsid w:val="00374E29"/>
    <w:pPr>
      <w:keepLines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ind w:left="720" w:right="720" w:firstLine="0"/>
    </w:pPr>
    <w:rPr>
      <w:i/>
      <w:lang w:val="en-US" w:bidi="en-US"/>
    </w:rPr>
  </w:style>
  <w:style w:type="paragraph" w:customStyle="1" w:styleId="SubtitleCover">
    <w:name w:val="Subtitle Cover"/>
    <w:basedOn w:val="TitleCover"/>
    <w:next w:val="Corpodetexto"/>
    <w:rsid w:val="00374E29"/>
    <w:pPr>
      <w:pBdr>
        <w:top w:val="single" w:sz="6" w:space="12" w:color="808080"/>
      </w:pBdr>
      <w:spacing w:after="0" w:line="440" w:lineRule="atLeast"/>
    </w:pPr>
    <w:rPr>
      <w:spacing w:val="30"/>
      <w:sz w:val="36"/>
      <w:szCs w:val="36"/>
    </w:rPr>
  </w:style>
  <w:style w:type="paragraph" w:customStyle="1" w:styleId="TitleCover">
    <w:name w:val="Title Cover"/>
    <w:basedOn w:val="Normal"/>
    <w:next w:val="SubtitleCover"/>
    <w:rsid w:val="00374E29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Columnheadings">
    <w:name w:val="Column headings"/>
    <w:basedOn w:val="Normal"/>
    <w:rsid w:val="00374E29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CompanyName">
    <w:name w:val="Company Name"/>
    <w:basedOn w:val="Corpodetexto"/>
    <w:rsid w:val="00374E29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Rowlabels">
    <w:name w:val="Row labels"/>
    <w:basedOn w:val="Normal"/>
    <w:rsid w:val="00374E29"/>
    <w:pPr>
      <w:keepNext/>
      <w:spacing w:before="40"/>
    </w:pPr>
    <w:rPr>
      <w:sz w:val="18"/>
      <w:szCs w:val="18"/>
      <w:lang w:val="en-US" w:bidi="en-US"/>
    </w:rPr>
  </w:style>
  <w:style w:type="paragraph" w:customStyle="1" w:styleId="Percentage">
    <w:name w:val="Percentage"/>
    <w:basedOn w:val="Normal"/>
    <w:rsid w:val="00374E29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NumberedListChar">
    <w:name w:val="Numbered List Char"/>
    <w:basedOn w:val="Tipodeletrapredefinidodopargrafo"/>
    <w:link w:val="NumberedList"/>
    <w:locked/>
    <w:rsid w:val="00374E29"/>
    <w:rPr>
      <w:rFonts w:cs="Garamond"/>
      <w:sz w:val="24"/>
      <w:szCs w:val="22"/>
      <w:lang w:val="en-US" w:eastAsia="en-US" w:bidi="en-US"/>
    </w:rPr>
  </w:style>
  <w:style w:type="paragraph" w:customStyle="1" w:styleId="NumberedList">
    <w:name w:val="Numbered List"/>
    <w:basedOn w:val="Normal"/>
    <w:link w:val="NumberedListChar"/>
    <w:rsid w:val="00374E29"/>
    <w:pPr>
      <w:numPr>
        <w:numId w:val="2"/>
      </w:numPr>
      <w:tabs>
        <w:tab w:val="clear" w:pos="720"/>
      </w:tabs>
      <w:spacing w:after="240" w:line="312" w:lineRule="auto"/>
      <w:ind w:left="928"/>
      <w:contextualSpacing/>
    </w:pPr>
    <w:rPr>
      <w:lang w:val="en-US" w:bidi="en-US"/>
    </w:rPr>
  </w:style>
  <w:style w:type="character" w:customStyle="1" w:styleId="NumberedListBoldChar">
    <w:name w:val="Numbered List Bold Char"/>
    <w:basedOn w:val="NumberedListChar"/>
    <w:link w:val="NumberedListBold"/>
    <w:locked/>
    <w:rsid w:val="00374E29"/>
    <w:rPr>
      <w:rFonts w:cs="Garamond"/>
      <w:b/>
      <w:bCs/>
      <w:sz w:val="24"/>
      <w:szCs w:val="22"/>
      <w:lang w:val="en-US" w:eastAsia="en-US" w:bidi="en-US"/>
    </w:rPr>
  </w:style>
  <w:style w:type="paragraph" w:customStyle="1" w:styleId="NumberedListBold">
    <w:name w:val="Numbered List Bold"/>
    <w:basedOn w:val="NumberedList"/>
    <w:link w:val="NumberedListBoldChar"/>
    <w:rsid w:val="00374E29"/>
    <w:rPr>
      <w:b/>
      <w:bCs/>
    </w:rPr>
  </w:style>
  <w:style w:type="paragraph" w:customStyle="1" w:styleId="LineSpace">
    <w:name w:val="Line Space"/>
    <w:basedOn w:val="Normal"/>
    <w:rsid w:val="00374E29"/>
    <w:rPr>
      <w:rFonts w:ascii="Verdana" w:hAnsi="Verdana" w:cs="Verdana"/>
      <w:sz w:val="12"/>
      <w:szCs w:val="12"/>
      <w:lang w:val="en-US" w:bidi="en-US"/>
    </w:rPr>
  </w:style>
  <w:style w:type="character" w:styleId="Refdenotaderodap">
    <w:name w:val="footnote reference"/>
    <w:semiHidden/>
    <w:rsid w:val="00374E29"/>
    <w:rPr>
      <w:vertAlign w:val="superscript"/>
    </w:rPr>
  </w:style>
  <w:style w:type="character" w:styleId="Refdecomentrio">
    <w:name w:val="annotation reference"/>
    <w:semiHidden/>
    <w:rsid w:val="00374E29"/>
    <w:rPr>
      <w:sz w:val="16"/>
    </w:rPr>
  </w:style>
  <w:style w:type="character" w:styleId="Nmerodepgina">
    <w:name w:val="page number"/>
    <w:rsid w:val="00374E29"/>
    <w:rPr>
      <w:sz w:val="24"/>
    </w:rPr>
  </w:style>
  <w:style w:type="character" w:styleId="Refdenotadefim">
    <w:name w:val="endnote reference"/>
    <w:semiHidden/>
    <w:rsid w:val="00374E29"/>
    <w:rPr>
      <w:vertAlign w:val="superscript"/>
    </w:rPr>
  </w:style>
  <w:style w:type="character" w:customStyle="1" w:styleId="Lead-inEmphasis">
    <w:name w:val="Lead-in Emphasis"/>
    <w:rsid w:val="00374E29"/>
    <w:rPr>
      <w:caps/>
      <w:sz w:val="18"/>
      <w:lang w:val="en-US" w:eastAsia="en-US" w:bidi="en-US"/>
    </w:rPr>
  </w:style>
  <w:style w:type="paragraph" w:styleId="Cabealho">
    <w:name w:val="header"/>
    <w:basedOn w:val="Normal"/>
    <w:link w:val="CabealhoCarter"/>
    <w:rsid w:val="00374E29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rsid w:val="00374E29"/>
    <w:rPr>
      <w:rFonts w:ascii="Garamond" w:hAnsi="Garamond" w:cs="Garamond"/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rsid w:val="00374E29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74E29"/>
    <w:rPr>
      <w:rFonts w:ascii="Garamond" w:hAnsi="Garamond" w:cs="Garamond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F20B3E"/>
    <w:rPr>
      <w:rFonts w:ascii="Garamond" w:hAnsi="Garamond" w:cs="Garamond"/>
      <w:sz w:val="22"/>
      <w:szCs w:val="22"/>
      <w:lang w:val="en-IE" w:eastAsia="en-US"/>
    </w:rPr>
  </w:style>
  <w:style w:type="paragraph" w:styleId="Textodebalo">
    <w:name w:val="Balloon Text"/>
    <w:basedOn w:val="Normal"/>
    <w:link w:val="TextodebaloCarter"/>
    <w:rsid w:val="00F20B3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F20B3E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F80AE8"/>
    <w:pPr>
      <w:ind w:left="720"/>
      <w:contextualSpacing/>
    </w:pPr>
    <w:rPr>
      <w:rFonts w:eastAsiaTheme="minorEastAsia" w:cstheme="minorBidi"/>
      <w:lang w:val="pt-PT" w:eastAsia="pt-PT"/>
    </w:rPr>
  </w:style>
  <w:style w:type="paragraph" w:styleId="NormalWeb">
    <w:name w:val="Normal (Web)"/>
    <w:basedOn w:val="Normal"/>
    <w:uiPriority w:val="99"/>
    <w:semiHidden/>
    <w:unhideWhenUsed/>
    <w:rsid w:val="00BA7037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character" w:styleId="Hiperligao">
    <w:name w:val="Hyperlink"/>
    <w:basedOn w:val="Tipodeletrapredefinidodopargrafo"/>
    <w:uiPriority w:val="99"/>
    <w:unhideWhenUsed/>
    <w:rsid w:val="00F801D4"/>
    <w:rPr>
      <w:color w:val="0000FF" w:themeColor="hyperlink"/>
      <w:u w:val="single"/>
    </w:rPr>
  </w:style>
  <w:style w:type="paragraph" w:customStyle="1" w:styleId="Pr-textual">
    <w:name w:val="Pré-textual"/>
    <w:next w:val="Normal"/>
    <w:qFormat/>
    <w:rsid w:val="00F80AE8"/>
    <w:pPr>
      <w:pageBreakBefore/>
      <w:spacing w:before="240" w:after="240"/>
    </w:pPr>
    <w:rPr>
      <w:b/>
      <w:smallCaps/>
      <w:kern w:val="20"/>
      <w:sz w:val="36"/>
      <w:szCs w:val="32"/>
      <w:lang w:eastAsia="en-US"/>
    </w:rPr>
  </w:style>
  <w:style w:type="table" w:styleId="TabelacomGrelha">
    <w:name w:val="Table Grid"/>
    <w:basedOn w:val="Tabelanormal"/>
    <w:rsid w:val="009E4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9C47E8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4A06D4"/>
    <w:pPr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kern w:val="0"/>
      <w:sz w:val="32"/>
      <w:lang w:eastAsia="pt-PT"/>
    </w:rPr>
  </w:style>
  <w:style w:type="paragraph" w:customStyle="1" w:styleId="isselectedend">
    <w:name w:val="isselectedend"/>
    <w:basedOn w:val="Normal"/>
    <w:rsid w:val="00DB313F"/>
    <w:pPr>
      <w:spacing w:before="100" w:beforeAutospacing="1" w:after="100" w:afterAutospacing="1" w:line="240" w:lineRule="auto"/>
      <w:jc w:val="left"/>
    </w:pPr>
    <w:rPr>
      <w:rFonts w:cs="Times New Roman"/>
      <w:szCs w:val="24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DB3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b6cff-673e-45d5-b27a-d419b0ce690c" xsi:nil="true"/>
  </documentManagement>
</p:properties>
</file>

<file path=customXml/item2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Eun24</b:Tag>
    <b:SourceType>InternetSite</b:SourceType>
    <b:Guid>{E11B0B75-EDAE-477F-8EC2-3BEC6C448A64}</b:Guid>
    <b:Title>Geração E</b:Title>
    <b:Year>2024</b:Year>
    <b:Author>
      <b:Author>
        <b:NameList>
          <b:Person>
            <b:Last>Parreira</b:Last>
            <b:First>Eunice</b:First>
          </b:Person>
        </b:NameList>
      </b:Author>
    </b:Author>
    <b:InternetSiteTitle>Expresso</b:InternetSiteTitle>
    <b:Month>Junho</b:Month>
    <b:Day>7</b:Day>
    <b:URL>https://expresso.pt/geracao-e/2024-06-07-videojogos-ja-sao-a-maior-industria-do-entretenimento-que-medidas-tem-a-europa-para-a-proteger--74eb9073</b:URL>
    <b:RefOrder>1</b:RefOrder>
  </b:Source>
  <b:Source>
    <b:Tag>Fel19</b:Tag>
    <b:SourceType>InternetSite</b:SourceType>
    <b:Guid>{DB8F17B4-304B-46F5-BD9F-35E97D0C43F8}</b:Guid>
    <b:Author>
      <b:Author>
        <b:NameList>
          <b:Person>
            <b:Last>Vinha</b:Last>
            <b:First>Felipe</b:First>
          </b:Person>
        </b:NameList>
      </b:Author>
    </b:Author>
    <b:Title>o que e unreal engine</b:Title>
    <b:InternetSiteTitle>tecnoblog</b:InternetSiteTitle>
    <b:Year>2019</b:Year>
    <b:Month>agosto</b:Month>
    <b:URL>https://tecnoblog.net/responde/o-que-e-unreal-engine/</b:URL>
    <b:RefOrder>2</b:RefOrder>
  </b:Source>
  <b:Source>
    <b:Tag>Lud22</b:Tag>
    <b:SourceType>InternetSite</b:SourceType>
    <b:Guid>{1ACC87B3-AA9C-47D4-8F32-8EAC37731E80}</b:Guid>
    <b:Author>
      <b:Author>
        <b:NameList>
          <b:Person>
            <b:Last>Magalu</b:Last>
            <b:First>Lu</b:First>
            <b:Middle>do</b:Middle>
          </b:Person>
        </b:NameList>
      </b:Author>
    </b:Author>
    <b:Title>o que e motor grafico</b:Title>
    <b:InternetSiteTitle>canaltech</b:InternetSiteTitle>
    <b:Year>2022 </b:Year>
    <b:Month>Julho</b:Month>
    <b:Day>14</b:Day>
    <b:URL>https://canaltech.com.br/software/o-que-e-motor-grafico/</b:URL>
    <b:RefOrder>3</b:RefOrder>
  </b:Source>
  <b:Source>
    <b:Tag>Tok21</b:Tag>
    <b:SourceType>InternetSite</b:SourceType>
    <b:Guid>{B8EBF7D5-198D-43EB-AC8C-B21CBFF26B5B}</b:Guid>
    <b:Author>
      <b:Author>
        <b:NameList>
          <b:Person>
            <b:Last>School</b:Last>
            <b:First>Tokio</b:First>
          </b:Person>
        </b:NameList>
      </b:Author>
    </b:Author>
    <b:Title>Unreal Engine da Epic Games: a história do motor gráfico</b:Title>
    <b:InternetSiteTitle>tokioschool</b:InternetSiteTitle>
    <b:Year>2021</b:Year>
    <b:Month>Julho</b:Month>
    <b:Day>28</b:Day>
    <b:URL>https://tokioschool.pt/noticias/unreal-engine-historia-motor-grafico/</b:URL>
    <b:RefOrder>4</b:RefOrder>
  </b:Source>
  <b:Source>
    <b:Tag>Caf24</b:Tag>
    <b:SourceType>InternetSite</b:SourceType>
    <b:Guid>{05653D8C-5ADC-4086-A1D0-5D7346B41B0E}</b:Guid>
    <b:Author>
      <b:Author>
        <b:NameList>
          <b:Person>
            <b:Last>Cafegeek</b:Last>
          </b:Person>
        </b:NameList>
      </b:Author>
    </b:Author>
    <b:Title>Cafegeek</b:Title>
    <b:InternetSiteTitle>Cafegeek</b:InternetSiteTitle>
    <b:Year>2024</b:Year>
    <b:Month>9</b:Month>
    <b:Day>1</b:Day>
    <b:URL>https://cafegeek.eti.br/curso/unreal-engine/capitulo-8/programacao-c-no-unreal-engine/</b:URL>
    <b:RefOrder>5</b:RefOrder>
  </b:Source>
  <b:Source>
    <b:Tag>Dan23</b:Tag>
    <b:SourceType>InternetSite</b:SourceType>
    <b:Guid>{3C83B899-115F-4D66-AB99-C6E03A842855}</b:Guid>
    <b:Author>
      <b:Author>
        <b:NameList>
          <b:Person>
            <b:Last>Filitto</b:Last>
            <b:First>Danilo</b:First>
          </b:Person>
        </b:NameList>
      </b:Author>
    </b:Author>
    <b:Title>makeindiegames</b:Title>
    <b:InternetSiteTitle>makeindiegames</b:InternetSiteTitle>
    <b:Year>2023</b:Year>
    <b:Month>4</b:Month>
    <b:Day>10</b:Day>
    <b:URL>https://makeindiegames.com.br/desenvolvimento/unreal/blueprints-na-unreal-engine-a-revolucao-da-programacao-visual-para-jogos/</b:URL>
    <b:RefOrder>6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2F5986DDC594294B5CAD27F4BD0BC" ma:contentTypeVersion="11" ma:contentTypeDescription="Create a new document." ma:contentTypeScope="" ma:versionID="5a48af7cb1c1c8e1123eb0b3edc51b45">
  <xsd:schema xmlns:xsd="http://www.w3.org/2001/XMLSchema" xmlns:xs="http://www.w3.org/2001/XMLSchema" xmlns:p="http://schemas.microsoft.com/office/2006/metadata/properties" xmlns:ns3="5f3b6cff-673e-45d5-b27a-d419b0ce690c" targetNamespace="http://schemas.microsoft.com/office/2006/metadata/properties" ma:root="true" ma:fieldsID="d0458f63a92e4cd69beb2f38c4086103" ns3:_="">
    <xsd:import namespace="5f3b6cff-673e-45d5-b27a-d419b0ce69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b6cff-673e-45d5-b27a-d419b0ce69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665202-0172-481D-81B1-FB946E6E5073}">
  <ds:schemaRefs>
    <ds:schemaRef ds:uri="http://schemas.microsoft.com/office/2006/metadata/properties"/>
    <ds:schemaRef ds:uri="http://schemas.microsoft.com/office/infopath/2007/PartnerControls"/>
    <ds:schemaRef ds:uri="5f3b6cff-673e-45d5-b27a-d419b0ce690c"/>
  </ds:schemaRefs>
</ds:datastoreItem>
</file>

<file path=customXml/itemProps2.xml><?xml version="1.0" encoding="utf-8"?>
<ds:datastoreItem xmlns:ds="http://schemas.openxmlformats.org/officeDocument/2006/customXml" ds:itemID="{2D814F27-84DA-4275-A77C-CF0AC476FEDB}">
  <ds:schemaRefs/>
</ds:datastoreItem>
</file>

<file path=customXml/itemProps3.xml><?xml version="1.0" encoding="utf-8"?>
<ds:datastoreItem xmlns:ds="http://schemas.openxmlformats.org/officeDocument/2006/customXml" ds:itemID="{D75EB35E-EA42-4206-9C45-B8CDE0D058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AB149B-7D98-4C95-AD0E-388131184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b6cff-673e-45d5-b27a-d419b0ce69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25486D2-2831-4C29-85DA-5CD5C6C21A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Business%20report.dot</Template>
  <TotalTime>2</TotalTime>
  <Pages>32</Pages>
  <Words>4275</Words>
  <Characters>23089</Characters>
  <Application>Microsoft Office Word</Application>
  <DocSecurity>0</DocSecurity>
  <Lines>192</Lines>
  <Paragraphs>54</Paragraphs>
  <ScaleCrop>false</ScaleCrop>
  <Company>Microsoft Corporation</Company>
  <LinksUpToDate>false</LinksUpToDate>
  <CharactersWithSpaces>27310</CharactersWithSpaces>
  <SharedDoc>false</SharedDoc>
  <HLinks>
    <vt:vector size="372" baseType="variant">
      <vt:variant>
        <vt:i4>1966141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_Toc233645899</vt:lpwstr>
      </vt:variant>
      <vt:variant>
        <vt:i4>1769526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_Toc218887428</vt:lpwstr>
      </vt:variant>
      <vt:variant>
        <vt:i4>1769526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_Toc218887427</vt:lpwstr>
      </vt:variant>
      <vt:variant>
        <vt:i4>1769526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_Toc218887426</vt:lpwstr>
      </vt:variant>
      <vt:variant>
        <vt:i4>1769526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_Toc218887425</vt:lpwstr>
      </vt:variant>
      <vt:variant>
        <vt:i4>1769526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_Toc218887424</vt:lpwstr>
      </vt:variant>
      <vt:variant>
        <vt:i4>1769526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_Toc218887423</vt:lpwstr>
      </vt:variant>
      <vt:variant>
        <vt:i4>1769526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_Toc218887422</vt:lpwstr>
      </vt:variant>
      <vt:variant>
        <vt:i4>1769526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_Toc218887421</vt:lpwstr>
      </vt:variant>
      <vt:variant>
        <vt:i4>1769526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_Toc218887420</vt:lpwstr>
      </vt:variant>
      <vt:variant>
        <vt:i4>1572918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_Toc218887419</vt:lpwstr>
      </vt:variant>
      <vt:variant>
        <vt:i4>1572918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_Toc218887418</vt:lpwstr>
      </vt:variant>
      <vt:variant>
        <vt:i4>1572918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_Toc218887417</vt:lpwstr>
      </vt:variant>
      <vt:variant>
        <vt:i4>1572918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_Toc218887416</vt:lpwstr>
      </vt:variant>
      <vt:variant>
        <vt:i4>1572918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_Toc218887415</vt:lpwstr>
      </vt:variant>
      <vt:variant>
        <vt:i4>1572918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_Toc218887414</vt:lpwstr>
      </vt:variant>
      <vt:variant>
        <vt:i4>1572918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_Toc218887413</vt:lpwstr>
      </vt:variant>
      <vt:variant>
        <vt:i4>1572918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_Toc218887412</vt:lpwstr>
      </vt:variant>
      <vt:variant>
        <vt:i4>1572918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_Toc218887411</vt:lpwstr>
      </vt:variant>
      <vt:variant>
        <vt:i4>1572918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_Toc218887410</vt:lpwstr>
      </vt:variant>
      <vt:variant>
        <vt:i4>1638454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_Toc218887409</vt:lpwstr>
      </vt:variant>
      <vt:variant>
        <vt:i4>1638454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_Toc218887408</vt:lpwstr>
      </vt:variant>
      <vt:variant>
        <vt:i4>1638454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_Toc218887407</vt:lpwstr>
      </vt:variant>
      <vt:variant>
        <vt:i4>1638454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_Toc218887406</vt:lpwstr>
      </vt:variant>
      <vt:variant>
        <vt:i4>1638459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_Toc218885925</vt:lpwstr>
      </vt:variant>
      <vt:variant>
        <vt:i4>1441844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_Toc220349295</vt:lpwstr>
      </vt:variant>
      <vt:variant>
        <vt:i4>1441844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_Toc220349294</vt:lpwstr>
      </vt:variant>
      <vt:variant>
        <vt:i4>1441844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_Toc220349293</vt:lpwstr>
      </vt:variant>
      <vt:variant>
        <vt:i4>1441844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_Toc220349292</vt:lpwstr>
      </vt:variant>
      <vt:variant>
        <vt:i4>1441844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_Toc220349291</vt:lpwstr>
      </vt:variant>
      <vt:variant>
        <vt:i4>1441844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_Toc220349290</vt:lpwstr>
      </vt:variant>
      <vt:variant>
        <vt:i4>1507380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_Toc220349289</vt:lpwstr>
      </vt:variant>
      <vt:variant>
        <vt:i4>1507380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_Toc220349288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_Toc220349287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_Toc220349286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_Toc220349285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_Toc220349284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_Toc220349283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_Toc220349282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_Toc220349281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_Toc220349280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_Toc220349279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_Toc220349278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_Toc220349277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_Toc220349276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_Toc220349275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_Toc220349274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_Toc220349273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_Toc220349272</vt:lpwstr>
      </vt:variant>
      <vt:variant>
        <vt:i4>1572916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_Toc220349271</vt:lpwstr>
      </vt:variant>
      <vt:variant>
        <vt:i4>1572916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_Toc220349270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_Toc220349269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_Toc220349268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_Toc220349267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_Toc220349266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_Toc220349265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_Toc220349264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_Toc220349263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_Toc220349262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_Toc220349261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_Toc220349260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_Toc220349259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david.santos</dc:creator>
  <cp:keywords/>
  <cp:lastModifiedBy>Rodrigo José Firme Ramos</cp:lastModifiedBy>
  <cp:revision>3</cp:revision>
  <dcterms:created xsi:type="dcterms:W3CDTF">2026-06-29T17:44:00Z</dcterms:created>
  <dcterms:modified xsi:type="dcterms:W3CDTF">2026-06-29T17:45:00Z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  <property fmtid="{D5CDD505-2E9C-101B-9397-08002B2CF9AE}" pid="3" name="ContentTypeId">
    <vt:lpwstr>0x0101001792F5986DDC594294B5CAD27F4BD0BC</vt:lpwstr>
  </property>
</Properties>
</file>